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Default reference template</w:t>
      </w:r>
    </w:p>
    <w:tbl>
      <w:tblPr>
        <w:tblStyle w:val="19"/>
        <w:tblW w:w="0" w:type="auto"/>
      </w:tblPr>
      <w:tr>
        <w:tc>
          <w:tcPr>
            <w:tcW w:w="2400" w:type="dxa"/>
          </w:tcPr>
          <w:p>
            <w:pPr>
              <w:pStyle w:val="aff5"/>
            </w:pPr>
            <w:r>
              <w:t xml:space="preserve"> </w:t>
            </w:r>
          </w:p>
        </w:tc>
      </w:tr>
    </w:tbl>
    <w:p>
      <w:pPr>
        <w:pStyle w:val="41"/>
      </w:pPr>
      <w:r>
        <w:fldChar w:fldCharType="begin"/>
      </w:r>
      <w:r>
        <w:instrText xml:space="preserve"> ADDIN ZOTERO_BIBL {"custom":[]}</w:instrText>
      </w:r>
      <w:r>
        <w:fldChar w:fldCharType="separate"/>
      </w:r>
      <w:r>
        <w:t>References</w:t>
      </w:r>
      <w:r>
        <w:fldChar w:fldCharType="end"/>
      </w:r>
    </w:p>
    <w:sectPr w:rsidR="00C657DE">
      <w:footerReference w:type="even" r:id="rId24"/>
      <w:footerReference w:type="default" r:id="rId25"/>
      <w:headerReference w:type="first" r:id="rId26"/>
      <w:pgSz w:w="12240" w:h="15840"/>
      <w:pgMar w:top="1138" w:right="1181" w:bottom="1138" w:left="1282" w:header="283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FB0BA" w14:textId="77777777" w:rsidR="009C2E34" w:rsidRDefault="009C2E34">
      <w:pPr>
        <w:spacing w:line="240" w:lineRule="auto"/>
      </w:pPr>
      <w:r>
        <w:separator/>
      </w:r>
    </w:p>
  </w:endnote>
  <w:endnote w:type="continuationSeparator" w:id="0">
    <w:p w14:paraId="6743F3F6" w14:textId="77777777" w:rsidR="009C2E34" w:rsidRDefault="009C2E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DBE4" w14:textId="77777777" w:rsidR="00C657DE" w:rsidRDefault="00930D5A">
    <w:pPr>
      <w:pStyle w:val="ac"/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50DBE7" wp14:editId="0850DBE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0DBEC" w14:textId="77777777" w:rsidR="00C657DE" w:rsidRDefault="00930D5A">
                          <w:pPr>
                            <w:pStyle w:val="ac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 w:val="22"/>
                              <w:szCs w:val="40"/>
                            </w:rPr>
                            <w:t>4</w:t>
                          </w:r>
                          <w:r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0DB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bottom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" filled="f" stroked="f" strokeweight=".5pt">
              <v:textbox style="mso-fit-shape-to-text:t">
                <w:txbxContent>
                  <w:p w14:paraId="0850DBEC" w14:textId="77777777" w:rsidR="00C657DE" w:rsidRDefault="00930D5A">
                    <w:pPr>
                      <w:pStyle w:val="ac"/>
                      <w:jc w:val="right"/>
                      <w:rPr>
                        <w:color w:val="000000" w:themeColor="text1"/>
                        <w:szCs w:val="40"/>
                      </w:rPr>
                    </w:pPr>
                    <w:r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>
                      <w:rPr>
                        <w:color w:val="000000" w:themeColor="text1"/>
                        <w:sz w:val="22"/>
                        <w:szCs w:val="40"/>
                      </w:rPr>
                      <w:t>4</w:t>
                    </w:r>
                    <w:r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DBE5" w14:textId="77777777" w:rsidR="00C657DE" w:rsidRDefault="00930D5A">
    <w:pPr>
      <w:pStyle w:val="ac"/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50DBE9" wp14:editId="0850DBE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0DBEB" w14:textId="77777777" w:rsidR="00C657DE" w:rsidRDefault="00930D5A">
                          <w:pPr>
                            <w:pStyle w:val="ac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 w:val="22"/>
                              <w:szCs w:val="40"/>
                            </w:rPr>
                            <w:t>3</w:t>
                          </w:r>
                          <w:r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0DBE9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60288;visibility:visible;mso-wrap-style:square;mso-wrap-distance-left:9pt;mso-wrap-distance-top:0;mso-wrap-distance-right:9pt;mso-wrap-distance-bottom:0;mso-position-horizontal:right;mso-position-horizontal-relative:margin;mso-position-vertical:top;mso-position-vertical-relative:bottom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" filled="f" stroked="f" strokeweight=".5pt">
              <v:textbox style="mso-fit-shape-to-text:t">
                <w:txbxContent>
                  <w:p w14:paraId="0850DBEB" w14:textId="77777777" w:rsidR="00C657DE" w:rsidRDefault="00930D5A">
                    <w:pPr>
                      <w:pStyle w:val="ac"/>
                      <w:jc w:val="right"/>
                      <w:rPr>
                        <w:color w:val="000000" w:themeColor="text1"/>
                        <w:szCs w:val="40"/>
                      </w:rPr>
                    </w:pPr>
                    <w:r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>
                      <w:rPr>
                        <w:color w:val="000000" w:themeColor="text1"/>
                        <w:sz w:val="22"/>
                        <w:szCs w:val="40"/>
                      </w:rPr>
                      <w:t>3</w:t>
                    </w:r>
                    <w:r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D33F" w14:textId="77777777" w:rsidR="009C2E34" w:rsidRDefault="009C2E34">
      <w:pPr>
        <w:spacing w:before="0" w:after="0"/>
      </w:pPr>
      <w:r>
        <w:separator/>
      </w:r>
    </w:p>
  </w:footnote>
  <w:footnote w:type="continuationSeparator" w:id="0">
    <w:p w14:paraId="0B9A1F18" w14:textId="77777777" w:rsidR="009C2E34" w:rsidRDefault="009C2E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DBE6" w14:textId="77777777" w:rsidR="00C657DE" w:rsidRDefault="00930D5A">
    <w:pPr>
      <w:pStyle w:val="a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05B5"/>
    <w:multiLevelType w:val="multilevel"/>
    <w:tmpl w:val="225305B5"/>
    <w:lvl w:ilvl="0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930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hideSpellingErrors/>
  <w:hideGrammaticalError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90C"/>
    <w:rsid w:val="000001BE"/>
    <w:rsid w:val="00000A59"/>
    <w:rsid w:val="00001680"/>
    <w:rsid w:val="000024B3"/>
    <w:rsid w:val="00003A04"/>
    <w:rsid w:val="00003A28"/>
    <w:rsid w:val="000041E5"/>
    <w:rsid w:val="000051F7"/>
    <w:rsid w:val="00006087"/>
    <w:rsid w:val="00006DF0"/>
    <w:rsid w:val="00007A20"/>
    <w:rsid w:val="00007CC1"/>
    <w:rsid w:val="00010038"/>
    <w:rsid w:val="000100E3"/>
    <w:rsid w:val="000116C6"/>
    <w:rsid w:val="00012E8D"/>
    <w:rsid w:val="00013B53"/>
    <w:rsid w:val="00013CD1"/>
    <w:rsid w:val="0001432C"/>
    <w:rsid w:val="000151D4"/>
    <w:rsid w:val="00015D7B"/>
    <w:rsid w:val="00015EDF"/>
    <w:rsid w:val="00016CB9"/>
    <w:rsid w:val="00016E94"/>
    <w:rsid w:val="000208AC"/>
    <w:rsid w:val="00020AC3"/>
    <w:rsid w:val="00021A36"/>
    <w:rsid w:val="00021AD0"/>
    <w:rsid w:val="00021DF9"/>
    <w:rsid w:val="0002273A"/>
    <w:rsid w:val="00022FE3"/>
    <w:rsid w:val="000230AC"/>
    <w:rsid w:val="000232DB"/>
    <w:rsid w:val="00023416"/>
    <w:rsid w:val="0002366C"/>
    <w:rsid w:val="00023D38"/>
    <w:rsid w:val="000244A4"/>
    <w:rsid w:val="00024C08"/>
    <w:rsid w:val="0002527D"/>
    <w:rsid w:val="00025728"/>
    <w:rsid w:val="00025F78"/>
    <w:rsid w:val="00030650"/>
    <w:rsid w:val="0003088D"/>
    <w:rsid w:val="00030926"/>
    <w:rsid w:val="00030D91"/>
    <w:rsid w:val="0003323F"/>
    <w:rsid w:val="00033637"/>
    <w:rsid w:val="00034304"/>
    <w:rsid w:val="00034606"/>
    <w:rsid w:val="00035434"/>
    <w:rsid w:val="00035F66"/>
    <w:rsid w:val="00036AC5"/>
    <w:rsid w:val="00037890"/>
    <w:rsid w:val="0004077B"/>
    <w:rsid w:val="00040A32"/>
    <w:rsid w:val="00040FE6"/>
    <w:rsid w:val="000418E7"/>
    <w:rsid w:val="0004253A"/>
    <w:rsid w:val="00042AFA"/>
    <w:rsid w:val="00043F94"/>
    <w:rsid w:val="00045370"/>
    <w:rsid w:val="00045678"/>
    <w:rsid w:val="000458E4"/>
    <w:rsid w:val="000461C2"/>
    <w:rsid w:val="00046271"/>
    <w:rsid w:val="00046D0D"/>
    <w:rsid w:val="00047221"/>
    <w:rsid w:val="00047852"/>
    <w:rsid w:val="000514FC"/>
    <w:rsid w:val="00052238"/>
    <w:rsid w:val="00052295"/>
    <w:rsid w:val="00057C11"/>
    <w:rsid w:val="000600DA"/>
    <w:rsid w:val="000604A7"/>
    <w:rsid w:val="00060BC2"/>
    <w:rsid w:val="0006271A"/>
    <w:rsid w:val="00062D00"/>
    <w:rsid w:val="00062F2C"/>
    <w:rsid w:val="000633B2"/>
    <w:rsid w:val="000635D4"/>
    <w:rsid w:val="00063D84"/>
    <w:rsid w:val="00063F11"/>
    <w:rsid w:val="00064D03"/>
    <w:rsid w:val="0006628A"/>
    <w:rsid w:val="0006636D"/>
    <w:rsid w:val="00066A39"/>
    <w:rsid w:val="00067F4A"/>
    <w:rsid w:val="00070523"/>
    <w:rsid w:val="00070AB3"/>
    <w:rsid w:val="00070D06"/>
    <w:rsid w:val="00072946"/>
    <w:rsid w:val="00072A3F"/>
    <w:rsid w:val="00072D41"/>
    <w:rsid w:val="00073AEE"/>
    <w:rsid w:val="00073BD1"/>
    <w:rsid w:val="00075297"/>
    <w:rsid w:val="00076212"/>
    <w:rsid w:val="00076483"/>
    <w:rsid w:val="00077D53"/>
    <w:rsid w:val="000800A8"/>
    <w:rsid w:val="00081394"/>
    <w:rsid w:val="0008312E"/>
    <w:rsid w:val="000839CA"/>
    <w:rsid w:val="00084327"/>
    <w:rsid w:val="00085854"/>
    <w:rsid w:val="00086E4B"/>
    <w:rsid w:val="00090712"/>
    <w:rsid w:val="0009085F"/>
    <w:rsid w:val="00090A1A"/>
    <w:rsid w:val="00090E4A"/>
    <w:rsid w:val="000916D1"/>
    <w:rsid w:val="000927A6"/>
    <w:rsid w:val="000928C4"/>
    <w:rsid w:val="00094363"/>
    <w:rsid w:val="000959CE"/>
    <w:rsid w:val="000961A4"/>
    <w:rsid w:val="00096C1B"/>
    <w:rsid w:val="00097C70"/>
    <w:rsid w:val="00097D93"/>
    <w:rsid w:val="000A0625"/>
    <w:rsid w:val="000A0AF2"/>
    <w:rsid w:val="000A1ACC"/>
    <w:rsid w:val="000A1FA1"/>
    <w:rsid w:val="000A2881"/>
    <w:rsid w:val="000A2A11"/>
    <w:rsid w:val="000A3219"/>
    <w:rsid w:val="000A3375"/>
    <w:rsid w:val="000A35EA"/>
    <w:rsid w:val="000A41DA"/>
    <w:rsid w:val="000A4264"/>
    <w:rsid w:val="000A5583"/>
    <w:rsid w:val="000A56ED"/>
    <w:rsid w:val="000A5C99"/>
    <w:rsid w:val="000A602A"/>
    <w:rsid w:val="000A652A"/>
    <w:rsid w:val="000A6AE2"/>
    <w:rsid w:val="000B0AC8"/>
    <w:rsid w:val="000B11D2"/>
    <w:rsid w:val="000B142E"/>
    <w:rsid w:val="000B1609"/>
    <w:rsid w:val="000B34BD"/>
    <w:rsid w:val="000B38D5"/>
    <w:rsid w:val="000B3A67"/>
    <w:rsid w:val="000B3B97"/>
    <w:rsid w:val="000B43E3"/>
    <w:rsid w:val="000B4BC9"/>
    <w:rsid w:val="000B4C85"/>
    <w:rsid w:val="000B4ED5"/>
    <w:rsid w:val="000B4F74"/>
    <w:rsid w:val="000B507A"/>
    <w:rsid w:val="000B5326"/>
    <w:rsid w:val="000B55AB"/>
    <w:rsid w:val="000B61FE"/>
    <w:rsid w:val="000B69BD"/>
    <w:rsid w:val="000B6F16"/>
    <w:rsid w:val="000B7206"/>
    <w:rsid w:val="000C01B9"/>
    <w:rsid w:val="000C0353"/>
    <w:rsid w:val="000C04BA"/>
    <w:rsid w:val="000C0ECC"/>
    <w:rsid w:val="000C4A6D"/>
    <w:rsid w:val="000C63F8"/>
    <w:rsid w:val="000C6837"/>
    <w:rsid w:val="000C6942"/>
    <w:rsid w:val="000C6D43"/>
    <w:rsid w:val="000C6DBC"/>
    <w:rsid w:val="000C6F3B"/>
    <w:rsid w:val="000C7E2A"/>
    <w:rsid w:val="000D0526"/>
    <w:rsid w:val="000D155F"/>
    <w:rsid w:val="000D2967"/>
    <w:rsid w:val="000D2BE1"/>
    <w:rsid w:val="000D3471"/>
    <w:rsid w:val="000D3535"/>
    <w:rsid w:val="000D44A9"/>
    <w:rsid w:val="000D4745"/>
    <w:rsid w:val="000D498B"/>
    <w:rsid w:val="000D58BE"/>
    <w:rsid w:val="000D7EC7"/>
    <w:rsid w:val="000D7FAB"/>
    <w:rsid w:val="000E064D"/>
    <w:rsid w:val="000E09E9"/>
    <w:rsid w:val="000E1839"/>
    <w:rsid w:val="000E1E72"/>
    <w:rsid w:val="000E292F"/>
    <w:rsid w:val="000E317C"/>
    <w:rsid w:val="000E38AB"/>
    <w:rsid w:val="000E3A11"/>
    <w:rsid w:val="000E3C9A"/>
    <w:rsid w:val="000E51F8"/>
    <w:rsid w:val="000E56B6"/>
    <w:rsid w:val="000E646D"/>
    <w:rsid w:val="000E6857"/>
    <w:rsid w:val="000E6A69"/>
    <w:rsid w:val="000E71C2"/>
    <w:rsid w:val="000E73C2"/>
    <w:rsid w:val="000E7749"/>
    <w:rsid w:val="000E7B4A"/>
    <w:rsid w:val="000F1170"/>
    <w:rsid w:val="000F1AD0"/>
    <w:rsid w:val="000F1C2A"/>
    <w:rsid w:val="000F2295"/>
    <w:rsid w:val="000F22BB"/>
    <w:rsid w:val="000F24A5"/>
    <w:rsid w:val="000F29FB"/>
    <w:rsid w:val="000F3D70"/>
    <w:rsid w:val="000F4CFB"/>
    <w:rsid w:val="000F5334"/>
    <w:rsid w:val="000F556D"/>
    <w:rsid w:val="000F6283"/>
    <w:rsid w:val="000F6B26"/>
    <w:rsid w:val="000F7FF0"/>
    <w:rsid w:val="00100159"/>
    <w:rsid w:val="001004E5"/>
    <w:rsid w:val="00100785"/>
    <w:rsid w:val="00101932"/>
    <w:rsid w:val="00101D52"/>
    <w:rsid w:val="001029F1"/>
    <w:rsid w:val="00103C56"/>
    <w:rsid w:val="00104462"/>
    <w:rsid w:val="001044C6"/>
    <w:rsid w:val="001044E5"/>
    <w:rsid w:val="0010462A"/>
    <w:rsid w:val="0010588C"/>
    <w:rsid w:val="001063E8"/>
    <w:rsid w:val="001065B0"/>
    <w:rsid w:val="00106C85"/>
    <w:rsid w:val="00106D43"/>
    <w:rsid w:val="00110074"/>
    <w:rsid w:val="001106A7"/>
    <w:rsid w:val="001116C3"/>
    <w:rsid w:val="001119CC"/>
    <w:rsid w:val="00112BBD"/>
    <w:rsid w:val="001131EB"/>
    <w:rsid w:val="00113301"/>
    <w:rsid w:val="0011453F"/>
    <w:rsid w:val="00114721"/>
    <w:rsid w:val="001147A3"/>
    <w:rsid w:val="00114B75"/>
    <w:rsid w:val="00114C28"/>
    <w:rsid w:val="00115D6B"/>
    <w:rsid w:val="00116066"/>
    <w:rsid w:val="001161BE"/>
    <w:rsid w:val="00117666"/>
    <w:rsid w:val="00117C79"/>
    <w:rsid w:val="001202FB"/>
    <w:rsid w:val="001204A6"/>
    <w:rsid w:val="00120994"/>
    <w:rsid w:val="0012118A"/>
    <w:rsid w:val="001217B2"/>
    <w:rsid w:val="00121E5B"/>
    <w:rsid w:val="00121EAF"/>
    <w:rsid w:val="00122029"/>
    <w:rsid w:val="001221C1"/>
    <w:rsid w:val="001223A7"/>
    <w:rsid w:val="00122D53"/>
    <w:rsid w:val="00122FC8"/>
    <w:rsid w:val="0012330D"/>
    <w:rsid w:val="00123D11"/>
    <w:rsid w:val="00125427"/>
    <w:rsid w:val="00125542"/>
    <w:rsid w:val="00125940"/>
    <w:rsid w:val="00125C49"/>
    <w:rsid w:val="001260C1"/>
    <w:rsid w:val="0012714A"/>
    <w:rsid w:val="00127FF2"/>
    <w:rsid w:val="00130269"/>
    <w:rsid w:val="00130D82"/>
    <w:rsid w:val="00130E16"/>
    <w:rsid w:val="001322B7"/>
    <w:rsid w:val="00132932"/>
    <w:rsid w:val="00132969"/>
    <w:rsid w:val="001340B8"/>
    <w:rsid w:val="00134256"/>
    <w:rsid w:val="00134D96"/>
    <w:rsid w:val="0013614B"/>
    <w:rsid w:val="0013680C"/>
    <w:rsid w:val="00137D2E"/>
    <w:rsid w:val="00140069"/>
    <w:rsid w:val="001401F1"/>
    <w:rsid w:val="00141643"/>
    <w:rsid w:val="00141789"/>
    <w:rsid w:val="00142AF3"/>
    <w:rsid w:val="00142B22"/>
    <w:rsid w:val="00143763"/>
    <w:rsid w:val="00143FCC"/>
    <w:rsid w:val="0014559F"/>
    <w:rsid w:val="00146464"/>
    <w:rsid w:val="00147156"/>
    <w:rsid w:val="00147395"/>
    <w:rsid w:val="0015090D"/>
    <w:rsid w:val="0015097C"/>
    <w:rsid w:val="00150D3F"/>
    <w:rsid w:val="001512FA"/>
    <w:rsid w:val="00151A63"/>
    <w:rsid w:val="00152161"/>
    <w:rsid w:val="0015296E"/>
    <w:rsid w:val="00153FC7"/>
    <w:rsid w:val="00154184"/>
    <w:rsid w:val="001552B0"/>
    <w:rsid w:val="001552C9"/>
    <w:rsid w:val="00155437"/>
    <w:rsid w:val="00155466"/>
    <w:rsid w:val="001560D6"/>
    <w:rsid w:val="001576DC"/>
    <w:rsid w:val="0015771C"/>
    <w:rsid w:val="00157A56"/>
    <w:rsid w:val="00157AC4"/>
    <w:rsid w:val="00161295"/>
    <w:rsid w:val="00161F23"/>
    <w:rsid w:val="00164275"/>
    <w:rsid w:val="0016460F"/>
    <w:rsid w:val="001649F0"/>
    <w:rsid w:val="00164E7E"/>
    <w:rsid w:val="00165A1F"/>
    <w:rsid w:val="00165F39"/>
    <w:rsid w:val="00166734"/>
    <w:rsid w:val="00166DD4"/>
    <w:rsid w:val="001675A4"/>
    <w:rsid w:val="00172640"/>
    <w:rsid w:val="00172729"/>
    <w:rsid w:val="00174164"/>
    <w:rsid w:val="00174CEA"/>
    <w:rsid w:val="001756E8"/>
    <w:rsid w:val="00176D43"/>
    <w:rsid w:val="0017759E"/>
    <w:rsid w:val="00177BC9"/>
    <w:rsid w:val="00177D84"/>
    <w:rsid w:val="00180149"/>
    <w:rsid w:val="00180A1F"/>
    <w:rsid w:val="00180C27"/>
    <w:rsid w:val="00180DB6"/>
    <w:rsid w:val="001813EE"/>
    <w:rsid w:val="001819B4"/>
    <w:rsid w:val="00181DCC"/>
    <w:rsid w:val="00184127"/>
    <w:rsid w:val="00184BE4"/>
    <w:rsid w:val="001850A4"/>
    <w:rsid w:val="00185199"/>
    <w:rsid w:val="00185CE2"/>
    <w:rsid w:val="00185F58"/>
    <w:rsid w:val="0018691A"/>
    <w:rsid w:val="00186AC1"/>
    <w:rsid w:val="00187981"/>
    <w:rsid w:val="00187C8C"/>
    <w:rsid w:val="00191097"/>
    <w:rsid w:val="00191C99"/>
    <w:rsid w:val="0019319F"/>
    <w:rsid w:val="0019521F"/>
    <w:rsid w:val="001953D3"/>
    <w:rsid w:val="00195EAE"/>
    <w:rsid w:val="001964EF"/>
    <w:rsid w:val="00196D7F"/>
    <w:rsid w:val="0019764D"/>
    <w:rsid w:val="001A0544"/>
    <w:rsid w:val="001A0A90"/>
    <w:rsid w:val="001A1598"/>
    <w:rsid w:val="001A21F5"/>
    <w:rsid w:val="001A33C6"/>
    <w:rsid w:val="001A3F6A"/>
    <w:rsid w:val="001A4BAD"/>
    <w:rsid w:val="001A5335"/>
    <w:rsid w:val="001A6F8A"/>
    <w:rsid w:val="001A7600"/>
    <w:rsid w:val="001B079F"/>
    <w:rsid w:val="001B0A77"/>
    <w:rsid w:val="001B0C0B"/>
    <w:rsid w:val="001B0EDF"/>
    <w:rsid w:val="001B0EFD"/>
    <w:rsid w:val="001B1A2C"/>
    <w:rsid w:val="001B1A85"/>
    <w:rsid w:val="001B1E83"/>
    <w:rsid w:val="001B2E3D"/>
    <w:rsid w:val="001B322D"/>
    <w:rsid w:val="001B33F4"/>
    <w:rsid w:val="001B3B5F"/>
    <w:rsid w:val="001B56AA"/>
    <w:rsid w:val="001B6253"/>
    <w:rsid w:val="001B6732"/>
    <w:rsid w:val="001B6E24"/>
    <w:rsid w:val="001B74B3"/>
    <w:rsid w:val="001C1AD7"/>
    <w:rsid w:val="001C2240"/>
    <w:rsid w:val="001C57F2"/>
    <w:rsid w:val="001C6D28"/>
    <w:rsid w:val="001C6FD8"/>
    <w:rsid w:val="001C7FD6"/>
    <w:rsid w:val="001D0009"/>
    <w:rsid w:val="001D023D"/>
    <w:rsid w:val="001D13BE"/>
    <w:rsid w:val="001D25A7"/>
    <w:rsid w:val="001D3414"/>
    <w:rsid w:val="001D3DA2"/>
    <w:rsid w:val="001D5C23"/>
    <w:rsid w:val="001D7271"/>
    <w:rsid w:val="001E07DD"/>
    <w:rsid w:val="001E0B57"/>
    <w:rsid w:val="001E1AB8"/>
    <w:rsid w:val="001E1CD1"/>
    <w:rsid w:val="001E2C35"/>
    <w:rsid w:val="001E3439"/>
    <w:rsid w:val="001E3564"/>
    <w:rsid w:val="001E364F"/>
    <w:rsid w:val="001E3716"/>
    <w:rsid w:val="001E3940"/>
    <w:rsid w:val="001E3EBF"/>
    <w:rsid w:val="001E407D"/>
    <w:rsid w:val="001E47BF"/>
    <w:rsid w:val="001E4F08"/>
    <w:rsid w:val="001E570D"/>
    <w:rsid w:val="001E5AF2"/>
    <w:rsid w:val="001E5E34"/>
    <w:rsid w:val="001E607C"/>
    <w:rsid w:val="001E7311"/>
    <w:rsid w:val="001E7DA1"/>
    <w:rsid w:val="001F021D"/>
    <w:rsid w:val="001F2384"/>
    <w:rsid w:val="001F262C"/>
    <w:rsid w:val="001F2DE2"/>
    <w:rsid w:val="001F3141"/>
    <w:rsid w:val="001F3BAA"/>
    <w:rsid w:val="001F3DA0"/>
    <w:rsid w:val="001F3FA9"/>
    <w:rsid w:val="001F424F"/>
    <w:rsid w:val="001F4BBF"/>
    <w:rsid w:val="001F4C07"/>
    <w:rsid w:val="001F4C66"/>
    <w:rsid w:val="001F54A7"/>
    <w:rsid w:val="001F5BA4"/>
    <w:rsid w:val="001F5C81"/>
    <w:rsid w:val="001F6838"/>
    <w:rsid w:val="001F71F1"/>
    <w:rsid w:val="001F7993"/>
    <w:rsid w:val="00201DF9"/>
    <w:rsid w:val="002022AB"/>
    <w:rsid w:val="00202546"/>
    <w:rsid w:val="002040D3"/>
    <w:rsid w:val="00206322"/>
    <w:rsid w:val="00206A85"/>
    <w:rsid w:val="00210182"/>
    <w:rsid w:val="0021030B"/>
    <w:rsid w:val="002103C7"/>
    <w:rsid w:val="002107B7"/>
    <w:rsid w:val="0021172C"/>
    <w:rsid w:val="00211FA6"/>
    <w:rsid w:val="002120AF"/>
    <w:rsid w:val="00212353"/>
    <w:rsid w:val="00212B96"/>
    <w:rsid w:val="00213F58"/>
    <w:rsid w:val="00214444"/>
    <w:rsid w:val="0021494F"/>
    <w:rsid w:val="00214B04"/>
    <w:rsid w:val="00216A76"/>
    <w:rsid w:val="002171A0"/>
    <w:rsid w:val="0021739F"/>
    <w:rsid w:val="002174F6"/>
    <w:rsid w:val="00217841"/>
    <w:rsid w:val="00217BA1"/>
    <w:rsid w:val="00217C91"/>
    <w:rsid w:val="0022025C"/>
    <w:rsid w:val="002206FF"/>
    <w:rsid w:val="00220AEA"/>
    <w:rsid w:val="0022148A"/>
    <w:rsid w:val="00221AEB"/>
    <w:rsid w:val="00222CD8"/>
    <w:rsid w:val="00223C0F"/>
    <w:rsid w:val="0022478B"/>
    <w:rsid w:val="0022568D"/>
    <w:rsid w:val="00225C16"/>
    <w:rsid w:val="0022632A"/>
    <w:rsid w:val="00226954"/>
    <w:rsid w:val="002271F2"/>
    <w:rsid w:val="00227D36"/>
    <w:rsid w:val="0023046B"/>
    <w:rsid w:val="00230AB3"/>
    <w:rsid w:val="00231FA9"/>
    <w:rsid w:val="002328AF"/>
    <w:rsid w:val="00232978"/>
    <w:rsid w:val="00232C92"/>
    <w:rsid w:val="00232EEF"/>
    <w:rsid w:val="002335EC"/>
    <w:rsid w:val="00233ADE"/>
    <w:rsid w:val="002342E7"/>
    <w:rsid w:val="00235075"/>
    <w:rsid w:val="0023606D"/>
    <w:rsid w:val="002363F0"/>
    <w:rsid w:val="002368CB"/>
    <w:rsid w:val="002368EA"/>
    <w:rsid w:val="00237408"/>
    <w:rsid w:val="002376F7"/>
    <w:rsid w:val="00240283"/>
    <w:rsid w:val="00240CD2"/>
    <w:rsid w:val="00243782"/>
    <w:rsid w:val="00243D32"/>
    <w:rsid w:val="00243D75"/>
    <w:rsid w:val="00244980"/>
    <w:rsid w:val="00244D0B"/>
    <w:rsid w:val="00244DAB"/>
    <w:rsid w:val="00244E9E"/>
    <w:rsid w:val="00244FFF"/>
    <w:rsid w:val="00245BA0"/>
    <w:rsid w:val="0024614A"/>
    <w:rsid w:val="00246507"/>
    <w:rsid w:val="0024673D"/>
    <w:rsid w:val="002468E0"/>
    <w:rsid w:val="00250297"/>
    <w:rsid w:val="002514ED"/>
    <w:rsid w:val="00252A7D"/>
    <w:rsid w:val="002538E8"/>
    <w:rsid w:val="002540F8"/>
    <w:rsid w:val="00254E81"/>
    <w:rsid w:val="00257F17"/>
    <w:rsid w:val="0026037E"/>
    <w:rsid w:val="00262429"/>
    <w:rsid w:val="00262892"/>
    <w:rsid w:val="002629A3"/>
    <w:rsid w:val="00262AD0"/>
    <w:rsid w:val="00263AB9"/>
    <w:rsid w:val="00263F60"/>
    <w:rsid w:val="00264249"/>
    <w:rsid w:val="00264349"/>
    <w:rsid w:val="00264E67"/>
    <w:rsid w:val="00264FC1"/>
    <w:rsid w:val="00265660"/>
    <w:rsid w:val="00265CDC"/>
    <w:rsid w:val="002677A0"/>
    <w:rsid w:val="00267D18"/>
    <w:rsid w:val="00267DFA"/>
    <w:rsid w:val="00271A18"/>
    <w:rsid w:val="00272821"/>
    <w:rsid w:val="002738D5"/>
    <w:rsid w:val="00274CA5"/>
    <w:rsid w:val="002760C4"/>
    <w:rsid w:val="002765ED"/>
    <w:rsid w:val="0027762C"/>
    <w:rsid w:val="00277B60"/>
    <w:rsid w:val="00277FF9"/>
    <w:rsid w:val="00281CE0"/>
    <w:rsid w:val="0028276E"/>
    <w:rsid w:val="00282B67"/>
    <w:rsid w:val="00283DB2"/>
    <w:rsid w:val="00283F19"/>
    <w:rsid w:val="00284523"/>
    <w:rsid w:val="0028567F"/>
    <w:rsid w:val="00285CA6"/>
    <w:rsid w:val="002868E2"/>
    <w:rsid w:val="002869C3"/>
    <w:rsid w:val="002869F8"/>
    <w:rsid w:val="00287AFF"/>
    <w:rsid w:val="00287D9A"/>
    <w:rsid w:val="00291C0A"/>
    <w:rsid w:val="00292263"/>
    <w:rsid w:val="002932C2"/>
    <w:rsid w:val="002932EC"/>
    <w:rsid w:val="002936E4"/>
    <w:rsid w:val="00294413"/>
    <w:rsid w:val="00295845"/>
    <w:rsid w:val="00295AE3"/>
    <w:rsid w:val="00296140"/>
    <w:rsid w:val="0029684B"/>
    <w:rsid w:val="00296B88"/>
    <w:rsid w:val="00297000"/>
    <w:rsid w:val="002974CF"/>
    <w:rsid w:val="002976F9"/>
    <w:rsid w:val="00297D5E"/>
    <w:rsid w:val="002A0BCF"/>
    <w:rsid w:val="002A0D55"/>
    <w:rsid w:val="002A144F"/>
    <w:rsid w:val="002A178B"/>
    <w:rsid w:val="002A20D6"/>
    <w:rsid w:val="002A216D"/>
    <w:rsid w:val="002A260D"/>
    <w:rsid w:val="002A2772"/>
    <w:rsid w:val="002A37EB"/>
    <w:rsid w:val="002A3AEE"/>
    <w:rsid w:val="002A3C93"/>
    <w:rsid w:val="002A41B2"/>
    <w:rsid w:val="002A4DAE"/>
    <w:rsid w:val="002A531B"/>
    <w:rsid w:val="002A642D"/>
    <w:rsid w:val="002A669C"/>
    <w:rsid w:val="002A6B7D"/>
    <w:rsid w:val="002A6C23"/>
    <w:rsid w:val="002B016B"/>
    <w:rsid w:val="002B029E"/>
    <w:rsid w:val="002B0365"/>
    <w:rsid w:val="002B2D2F"/>
    <w:rsid w:val="002B3185"/>
    <w:rsid w:val="002B3884"/>
    <w:rsid w:val="002B3ACC"/>
    <w:rsid w:val="002B3EE7"/>
    <w:rsid w:val="002B42F3"/>
    <w:rsid w:val="002B49C7"/>
    <w:rsid w:val="002B5968"/>
    <w:rsid w:val="002B62D7"/>
    <w:rsid w:val="002B7475"/>
    <w:rsid w:val="002B7A2E"/>
    <w:rsid w:val="002C1879"/>
    <w:rsid w:val="002C1E05"/>
    <w:rsid w:val="002C3522"/>
    <w:rsid w:val="002C38F7"/>
    <w:rsid w:val="002C3B4D"/>
    <w:rsid w:val="002C3EF7"/>
    <w:rsid w:val="002C5093"/>
    <w:rsid w:val="002C6628"/>
    <w:rsid w:val="002C68B2"/>
    <w:rsid w:val="002C6C27"/>
    <w:rsid w:val="002C74CA"/>
    <w:rsid w:val="002C7718"/>
    <w:rsid w:val="002D07EE"/>
    <w:rsid w:val="002D08B2"/>
    <w:rsid w:val="002D0D3C"/>
    <w:rsid w:val="002D0F47"/>
    <w:rsid w:val="002D2105"/>
    <w:rsid w:val="002D21F7"/>
    <w:rsid w:val="002D2302"/>
    <w:rsid w:val="002D2924"/>
    <w:rsid w:val="002D2E57"/>
    <w:rsid w:val="002D3071"/>
    <w:rsid w:val="002D3781"/>
    <w:rsid w:val="002D3DDF"/>
    <w:rsid w:val="002D4454"/>
    <w:rsid w:val="002D49A6"/>
    <w:rsid w:val="002D4C1B"/>
    <w:rsid w:val="002D664F"/>
    <w:rsid w:val="002D6E06"/>
    <w:rsid w:val="002D7704"/>
    <w:rsid w:val="002D7AA9"/>
    <w:rsid w:val="002E0CF9"/>
    <w:rsid w:val="002E1A00"/>
    <w:rsid w:val="002E27CB"/>
    <w:rsid w:val="002E2CDF"/>
    <w:rsid w:val="002E323A"/>
    <w:rsid w:val="002E44C1"/>
    <w:rsid w:val="002E4D8E"/>
    <w:rsid w:val="002E55F5"/>
    <w:rsid w:val="002E5C85"/>
    <w:rsid w:val="002E62A4"/>
    <w:rsid w:val="002E7A08"/>
    <w:rsid w:val="002E7DED"/>
    <w:rsid w:val="002E7F24"/>
    <w:rsid w:val="002F01A6"/>
    <w:rsid w:val="002F02CE"/>
    <w:rsid w:val="002F0F51"/>
    <w:rsid w:val="002F1026"/>
    <w:rsid w:val="002F112F"/>
    <w:rsid w:val="002F19DB"/>
    <w:rsid w:val="002F1CAD"/>
    <w:rsid w:val="002F4A00"/>
    <w:rsid w:val="002F4B48"/>
    <w:rsid w:val="002F5503"/>
    <w:rsid w:val="002F58D1"/>
    <w:rsid w:val="002F6C72"/>
    <w:rsid w:val="002F6F64"/>
    <w:rsid w:val="002F744D"/>
    <w:rsid w:val="002F7B5A"/>
    <w:rsid w:val="002F7E80"/>
    <w:rsid w:val="003006F1"/>
    <w:rsid w:val="00301B4A"/>
    <w:rsid w:val="003028ED"/>
    <w:rsid w:val="00303157"/>
    <w:rsid w:val="00303C21"/>
    <w:rsid w:val="00303DE6"/>
    <w:rsid w:val="003054D2"/>
    <w:rsid w:val="00305868"/>
    <w:rsid w:val="0030726D"/>
    <w:rsid w:val="003072D1"/>
    <w:rsid w:val="00307E49"/>
    <w:rsid w:val="00307F94"/>
    <w:rsid w:val="00310124"/>
    <w:rsid w:val="003107D4"/>
    <w:rsid w:val="003108AF"/>
    <w:rsid w:val="00310D01"/>
    <w:rsid w:val="00310ED4"/>
    <w:rsid w:val="00310F22"/>
    <w:rsid w:val="00311012"/>
    <w:rsid w:val="00311424"/>
    <w:rsid w:val="00312D7F"/>
    <w:rsid w:val="00312EA6"/>
    <w:rsid w:val="00313137"/>
    <w:rsid w:val="003132AD"/>
    <w:rsid w:val="00313AC0"/>
    <w:rsid w:val="00314D49"/>
    <w:rsid w:val="00315799"/>
    <w:rsid w:val="00315CE9"/>
    <w:rsid w:val="00316448"/>
    <w:rsid w:val="00316742"/>
    <w:rsid w:val="00316D09"/>
    <w:rsid w:val="00316D7A"/>
    <w:rsid w:val="00316EA5"/>
    <w:rsid w:val="003174FB"/>
    <w:rsid w:val="00317AA8"/>
    <w:rsid w:val="00317EE0"/>
    <w:rsid w:val="0032115C"/>
    <w:rsid w:val="0032135E"/>
    <w:rsid w:val="003218F3"/>
    <w:rsid w:val="00321E49"/>
    <w:rsid w:val="00322306"/>
    <w:rsid w:val="003228E6"/>
    <w:rsid w:val="00322E1C"/>
    <w:rsid w:val="0032395C"/>
    <w:rsid w:val="00324E5A"/>
    <w:rsid w:val="003252EE"/>
    <w:rsid w:val="003263AD"/>
    <w:rsid w:val="00326C00"/>
    <w:rsid w:val="00326F8F"/>
    <w:rsid w:val="00326F9F"/>
    <w:rsid w:val="00327D83"/>
    <w:rsid w:val="00330B57"/>
    <w:rsid w:val="00331CED"/>
    <w:rsid w:val="00331E7C"/>
    <w:rsid w:val="0033232E"/>
    <w:rsid w:val="003326DF"/>
    <w:rsid w:val="00332B73"/>
    <w:rsid w:val="00332D4B"/>
    <w:rsid w:val="0033314D"/>
    <w:rsid w:val="00333A55"/>
    <w:rsid w:val="00336435"/>
    <w:rsid w:val="003364B4"/>
    <w:rsid w:val="00337670"/>
    <w:rsid w:val="00337686"/>
    <w:rsid w:val="0034037D"/>
    <w:rsid w:val="00341B38"/>
    <w:rsid w:val="0034349E"/>
    <w:rsid w:val="003458B2"/>
    <w:rsid w:val="00345C2C"/>
    <w:rsid w:val="0034788B"/>
    <w:rsid w:val="003503E3"/>
    <w:rsid w:val="00350E8D"/>
    <w:rsid w:val="00351635"/>
    <w:rsid w:val="0035188F"/>
    <w:rsid w:val="00351DA0"/>
    <w:rsid w:val="00351F0D"/>
    <w:rsid w:val="003520AF"/>
    <w:rsid w:val="00352DB8"/>
    <w:rsid w:val="00353284"/>
    <w:rsid w:val="00353A6C"/>
    <w:rsid w:val="00354128"/>
    <w:rsid w:val="003544FB"/>
    <w:rsid w:val="00355E2B"/>
    <w:rsid w:val="00357231"/>
    <w:rsid w:val="00357E80"/>
    <w:rsid w:val="00361293"/>
    <w:rsid w:val="003615EB"/>
    <w:rsid w:val="00362236"/>
    <w:rsid w:val="003627B0"/>
    <w:rsid w:val="00362EEA"/>
    <w:rsid w:val="003637DB"/>
    <w:rsid w:val="0036385A"/>
    <w:rsid w:val="0036390F"/>
    <w:rsid w:val="00363C04"/>
    <w:rsid w:val="00363CFE"/>
    <w:rsid w:val="0036405D"/>
    <w:rsid w:val="003644A7"/>
    <w:rsid w:val="00364867"/>
    <w:rsid w:val="00364D2C"/>
    <w:rsid w:val="00365D63"/>
    <w:rsid w:val="00365E3D"/>
    <w:rsid w:val="003660F5"/>
    <w:rsid w:val="0036793B"/>
    <w:rsid w:val="003701D8"/>
    <w:rsid w:val="003705A5"/>
    <w:rsid w:val="00370AB7"/>
    <w:rsid w:val="00370C4D"/>
    <w:rsid w:val="00370C5F"/>
    <w:rsid w:val="00371254"/>
    <w:rsid w:val="00371316"/>
    <w:rsid w:val="00372682"/>
    <w:rsid w:val="00372E2F"/>
    <w:rsid w:val="00376CC5"/>
    <w:rsid w:val="00377E8C"/>
    <w:rsid w:val="003800D7"/>
    <w:rsid w:val="00380936"/>
    <w:rsid w:val="00380ECC"/>
    <w:rsid w:val="00383483"/>
    <w:rsid w:val="00383B70"/>
    <w:rsid w:val="003841E0"/>
    <w:rsid w:val="003845C5"/>
    <w:rsid w:val="003865F7"/>
    <w:rsid w:val="00386B4C"/>
    <w:rsid w:val="00387137"/>
    <w:rsid w:val="00387C32"/>
    <w:rsid w:val="00387C35"/>
    <w:rsid w:val="0039039B"/>
    <w:rsid w:val="003903BD"/>
    <w:rsid w:val="003919B8"/>
    <w:rsid w:val="00391D7B"/>
    <w:rsid w:val="00391ED2"/>
    <w:rsid w:val="00391FE7"/>
    <w:rsid w:val="003920CD"/>
    <w:rsid w:val="003920E5"/>
    <w:rsid w:val="00392D75"/>
    <w:rsid w:val="00393414"/>
    <w:rsid w:val="003948BF"/>
    <w:rsid w:val="003950FA"/>
    <w:rsid w:val="003967BF"/>
    <w:rsid w:val="0039693B"/>
    <w:rsid w:val="00396D4F"/>
    <w:rsid w:val="00396F73"/>
    <w:rsid w:val="00397BAE"/>
    <w:rsid w:val="00397BB8"/>
    <w:rsid w:val="003A0474"/>
    <w:rsid w:val="003A0475"/>
    <w:rsid w:val="003A0635"/>
    <w:rsid w:val="003A0637"/>
    <w:rsid w:val="003A1DA1"/>
    <w:rsid w:val="003A1ED0"/>
    <w:rsid w:val="003A20CB"/>
    <w:rsid w:val="003A2D81"/>
    <w:rsid w:val="003A3E3F"/>
    <w:rsid w:val="003A4741"/>
    <w:rsid w:val="003A4970"/>
    <w:rsid w:val="003A553E"/>
    <w:rsid w:val="003A5847"/>
    <w:rsid w:val="003A6522"/>
    <w:rsid w:val="003A71D8"/>
    <w:rsid w:val="003A73B6"/>
    <w:rsid w:val="003A78C4"/>
    <w:rsid w:val="003A7AD6"/>
    <w:rsid w:val="003B0000"/>
    <w:rsid w:val="003B0042"/>
    <w:rsid w:val="003B0CBE"/>
    <w:rsid w:val="003B2542"/>
    <w:rsid w:val="003B37B7"/>
    <w:rsid w:val="003B3C40"/>
    <w:rsid w:val="003B433D"/>
    <w:rsid w:val="003B43E5"/>
    <w:rsid w:val="003B55C9"/>
    <w:rsid w:val="003B5915"/>
    <w:rsid w:val="003B7AF8"/>
    <w:rsid w:val="003C0668"/>
    <w:rsid w:val="003C0A43"/>
    <w:rsid w:val="003C1105"/>
    <w:rsid w:val="003C32E2"/>
    <w:rsid w:val="003C3A14"/>
    <w:rsid w:val="003C3AE9"/>
    <w:rsid w:val="003C3F18"/>
    <w:rsid w:val="003C4327"/>
    <w:rsid w:val="003C44EF"/>
    <w:rsid w:val="003C559F"/>
    <w:rsid w:val="003C57CA"/>
    <w:rsid w:val="003C6327"/>
    <w:rsid w:val="003C6521"/>
    <w:rsid w:val="003D011F"/>
    <w:rsid w:val="003D092D"/>
    <w:rsid w:val="003D0E5C"/>
    <w:rsid w:val="003D143C"/>
    <w:rsid w:val="003D1BEB"/>
    <w:rsid w:val="003D2F2D"/>
    <w:rsid w:val="003D31F1"/>
    <w:rsid w:val="003D3B1C"/>
    <w:rsid w:val="003D40C6"/>
    <w:rsid w:val="003D41A9"/>
    <w:rsid w:val="003D4D52"/>
    <w:rsid w:val="003D51BD"/>
    <w:rsid w:val="003D5887"/>
    <w:rsid w:val="003D7353"/>
    <w:rsid w:val="003D74E4"/>
    <w:rsid w:val="003D7E0A"/>
    <w:rsid w:val="003E03CF"/>
    <w:rsid w:val="003E0A76"/>
    <w:rsid w:val="003E2145"/>
    <w:rsid w:val="003E22AD"/>
    <w:rsid w:val="003E22F3"/>
    <w:rsid w:val="003E26A3"/>
    <w:rsid w:val="003E2DE1"/>
    <w:rsid w:val="003E35C1"/>
    <w:rsid w:val="003E3D8C"/>
    <w:rsid w:val="003E596B"/>
    <w:rsid w:val="003E59AF"/>
    <w:rsid w:val="003E6A5C"/>
    <w:rsid w:val="003E6E49"/>
    <w:rsid w:val="003E6EDD"/>
    <w:rsid w:val="003E73B8"/>
    <w:rsid w:val="003E7ABB"/>
    <w:rsid w:val="003E7BD7"/>
    <w:rsid w:val="003F0525"/>
    <w:rsid w:val="003F0767"/>
    <w:rsid w:val="003F0978"/>
    <w:rsid w:val="003F341F"/>
    <w:rsid w:val="003F38FD"/>
    <w:rsid w:val="003F3C86"/>
    <w:rsid w:val="003F408E"/>
    <w:rsid w:val="003F4B71"/>
    <w:rsid w:val="003F4F9B"/>
    <w:rsid w:val="003F672E"/>
    <w:rsid w:val="003F6A45"/>
    <w:rsid w:val="003F6D04"/>
    <w:rsid w:val="003F72D9"/>
    <w:rsid w:val="003F7B84"/>
    <w:rsid w:val="003F7B9A"/>
    <w:rsid w:val="00401590"/>
    <w:rsid w:val="00401BC5"/>
    <w:rsid w:val="0040311B"/>
    <w:rsid w:val="00403450"/>
    <w:rsid w:val="0040597E"/>
    <w:rsid w:val="00405E52"/>
    <w:rsid w:val="00406F9B"/>
    <w:rsid w:val="0040743E"/>
    <w:rsid w:val="0041163A"/>
    <w:rsid w:val="00411DDD"/>
    <w:rsid w:val="00412E47"/>
    <w:rsid w:val="004130EB"/>
    <w:rsid w:val="0041367C"/>
    <w:rsid w:val="004164A4"/>
    <w:rsid w:val="0041654A"/>
    <w:rsid w:val="00420EF8"/>
    <w:rsid w:val="00420F12"/>
    <w:rsid w:val="00421503"/>
    <w:rsid w:val="0042196A"/>
    <w:rsid w:val="00421EC7"/>
    <w:rsid w:val="0042229C"/>
    <w:rsid w:val="00422BE5"/>
    <w:rsid w:val="004239D3"/>
    <w:rsid w:val="00424B47"/>
    <w:rsid w:val="00424E63"/>
    <w:rsid w:val="00424F0A"/>
    <w:rsid w:val="00424FB7"/>
    <w:rsid w:val="00425481"/>
    <w:rsid w:val="004257AE"/>
    <w:rsid w:val="004257F8"/>
    <w:rsid w:val="00425F77"/>
    <w:rsid w:val="00426724"/>
    <w:rsid w:val="0042772D"/>
    <w:rsid w:val="004302C6"/>
    <w:rsid w:val="004304AE"/>
    <w:rsid w:val="00430724"/>
    <w:rsid w:val="00430827"/>
    <w:rsid w:val="00431242"/>
    <w:rsid w:val="00431428"/>
    <w:rsid w:val="004316C8"/>
    <w:rsid w:val="00431F40"/>
    <w:rsid w:val="00432993"/>
    <w:rsid w:val="00433154"/>
    <w:rsid w:val="00433852"/>
    <w:rsid w:val="00434074"/>
    <w:rsid w:val="004359D2"/>
    <w:rsid w:val="00435A75"/>
    <w:rsid w:val="00435B0C"/>
    <w:rsid w:val="00436176"/>
    <w:rsid w:val="00436CD0"/>
    <w:rsid w:val="00437BA2"/>
    <w:rsid w:val="00441528"/>
    <w:rsid w:val="0044233E"/>
    <w:rsid w:val="0044234C"/>
    <w:rsid w:val="00442DDC"/>
    <w:rsid w:val="004450C5"/>
    <w:rsid w:val="004464F9"/>
    <w:rsid w:val="00446E4C"/>
    <w:rsid w:val="00447516"/>
    <w:rsid w:val="004476F7"/>
    <w:rsid w:val="004514FD"/>
    <w:rsid w:val="0045188F"/>
    <w:rsid w:val="0045192E"/>
    <w:rsid w:val="00451AA4"/>
    <w:rsid w:val="00451B21"/>
    <w:rsid w:val="00451C61"/>
    <w:rsid w:val="0045291C"/>
    <w:rsid w:val="00452FD1"/>
    <w:rsid w:val="004531FC"/>
    <w:rsid w:val="00453360"/>
    <w:rsid w:val="00453B2C"/>
    <w:rsid w:val="00455CE4"/>
    <w:rsid w:val="00456E52"/>
    <w:rsid w:val="00460BC8"/>
    <w:rsid w:val="00461778"/>
    <w:rsid w:val="00462203"/>
    <w:rsid w:val="00463E3D"/>
    <w:rsid w:val="004645AE"/>
    <w:rsid w:val="0046598D"/>
    <w:rsid w:val="00466003"/>
    <w:rsid w:val="004667B5"/>
    <w:rsid w:val="0047034D"/>
    <w:rsid w:val="00470362"/>
    <w:rsid w:val="00471B5E"/>
    <w:rsid w:val="00471FC1"/>
    <w:rsid w:val="00472695"/>
    <w:rsid w:val="004732E2"/>
    <w:rsid w:val="00474D32"/>
    <w:rsid w:val="00476645"/>
    <w:rsid w:val="00476A7F"/>
    <w:rsid w:val="00477121"/>
    <w:rsid w:val="00477572"/>
    <w:rsid w:val="0048046C"/>
    <w:rsid w:val="00480814"/>
    <w:rsid w:val="004818D8"/>
    <w:rsid w:val="0048203B"/>
    <w:rsid w:val="004827F0"/>
    <w:rsid w:val="004830D5"/>
    <w:rsid w:val="004833DE"/>
    <w:rsid w:val="00483FB2"/>
    <w:rsid w:val="00484775"/>
    <w:rsid w:val="00485643"/>
    <w:rsid w:val="004856C2"/>
    <w:rsid w:val="0048577C"/>
    <w:rsid w:val="00485E42"/>
    <w:rsid w:val="00486B74"/>
    <w:rsid w:val="004870E9"/>
    <w:rsid w:val="00487BB2"/>
    <w:rsid w:val="00487CA4"/>
    <w:rsid w:val="004900E9"/>
    <w:rsid w:val="00491A06"/>
    <w:rsid w:val="00492592"/>
    <w:rsid w:val="004929AF"/>
    <w:rsid w:val="004934A0"/>
    <w:rsid w:val="00493536"/>
    <w:rsid w:val="004935BA"/>
    <w:rsid w:val="004941C6"/>
    <w:rsid w:val="004945F7"/>
    <w:rsid w:val="00494FDF"/>
    <w:rsid w:val="00495139"/>
    <w:rsid w:val="0049521E"/>
    <w:rsid w:val="004970E1"/>
    <w:rsid w:val="00497692"/>
    <w:rsid w:val="0049793C"/>
    <w:rsid w:val="004A287B"/>
    <w:rsid w:val="004A2FF8"/>
    <w:rsid w:val="004A3FB6"/>
    <w:rsid w:val="004A45ED"/>
    <w:rsid w:val="004A4C98"/>
    <w:rsid w:val="004A50B8"/>
    <w:rsid w:val="004A71F3"/>
    <w:rsid w:val="004A7389"/>
    <w:rsid w:val="004A7E58"/>
    <w:rsid w:val="004B002E"/>
    <w:rsid w:val="004B1E10"/>
    <w:rsid w:val="004B217C"/>
    <w:rsid w:val="004B2428"/>
    <w:rsid w:val="004B28E6"/>
    <w:rsid w:val="004B30DA"/>
    <w:rsid w:val="004B4BDF"/>
    <w:rsid w:val="004B54E3"/>
    <w:rsid w:val="004B5552"/>
    <w:rsid w:val="004B6AE0"/>
    <w:rsid w:val="004B7108"/>
    <w:rsid w:val="004C0163"/>
    <w:rsid w:val="004C0B73"/>
    <w:rsid w:val="004C0F9D"/>
    <w:rsid w:val="004C1873"/>
    <w:rsid w:val="004C3C74"/>
    <w:rsid w:val="004C3FB1"/>
    <w:rsid w:val="004C53AD"/>
    <w:rsid w:val="004C5AB8"/>
    <w:rsid w:val="004C5CE0"/>
    <w:rsid w:val="004C5E60"/>
    <w:rsid w:val="004C7C3F"/>
    <w:rsid w:val="004D009F"/>
    <w:rsid w:val="004D024B"/>
    <w:rsid w:val="004D24D1"/>
    <w:rsid w:val="004D2BBD"/>
    <w:rsid w:val="004D3678"/>
    <w:rsid w:val="004D3DBD"/>
    <w:rsid w:val="004D3E33"/>
    <w:rsid w:val="004D4683"/>
    <w:rsid w:val="004D4794"/>
    <w:rsid w:val="004D636C"/>
    <w:rsid w:val="004D78FE"/>
    <w:rsid w:val="004D7DA9"/>
    <w:rsid w:val="004E00C8"/>
    <w:rsid w:val="004E094E"/>
    <w:rsid w:val="004E0ECF"/>
    <w:rsid w:val="004E1396"/>
    <w:rsid w:val="004E1D1C"/>
    <w:rsid w:val="004E3C47"/>
    <w:rsid w:val="004E3EE2"/>
    <w:rsid w:val="004E4553"/>
    <w:rsid w:val="004E4755"/>
    <w:rsid w:val="004E4E37"/>
    <w:rsid w:val="004E6616"/>
    <w:rsid w:val="004E6922"/>
    <w:rsid w:val="004E7018"/>
    <w:rsid w:val="004E75E4"/>
    <w:rsid w:val="004E78F8"/>
    <w:rsid w:val="004F1570"/>
    <w:rsid w:val="004F17AB"/>
    <w:rsid w:val="004F1FD8"/>
    <w:rsid w:val="004F2BA5"/>
    <w:rsid w:val="004F2F1C"/>
    <w:rsid w:val="004F40E5"/>
    <w:rsid w:val="004F5870"/>
    <w:rsid w:val="004F5F4F"/>
    <w:rsid w:val="004F6EE4"/>
    <w:rsid w:val="004F7EE4"/>
    <w:rsid w:val="005005B7"/>
    <w:rsid w:val="00502CC2"/>
    <w:rsid w:val="005034C3"/>
    <w:rsid w:val="00503FCB"/>
    <w:rsid w:val="005042DC"/>
    <w:rsid w:val="00504742"/>
    <w:rsid w:val="00505498"/>
    <w:rsid w:val="005059B8"/>
    <w:rsid w:val="005074E4"/>
    <w:rsid w:val="005102B3"/>
    <w:rsid w:val="00510770"/>
    <w:rsid w:val="00510923"/>
    <w:rsid w:val="00511EE4"/>
    <w:rsid w:val="00511F5F"/>
    <w:rsid w:val="005120FB"/>
    <w:rsid w:val="00512ECA"/>
    <w:rsid w:val="0051310D"/>
    <w:rsid w:val="00513A2E"/>
    <w:rsid w:val="00514B72"/>
    <w:rsid w:val="00514CE7"/>
    <w:rsid w:val="0051676B"/>
    <w:rsid w:val="005203B8"/>
    <w:rsid w:val="00520A93"/>
    <w:rsid w:val="00520BC2"/>
    <w:rsid w:val="005217F6"/>
    <w:rsid w:val="0052252B"/>
    <w:rsid w:val="005228DD"/>
    <w:rsid w:val="005239FF"/>
    <w:rsid w:val="00523AA5"/>
    <w:rsid w:val="00523F24"/>
    <w:rsid w:val="005241BB"/>
    <w:rsid w:val="005245C5"/>
    <w:rsid w:val="0052479E"/>
    <w:rsid w:val="00524A6D"/>
    <w:rsid w:val="00524F0C"/>
    <w:rsid w:val="005250F2"/>
    <w:rsid w:val="00526961"/>
    <w:rsid w:val="005275C2"/>
    <w:rsid w:val="00527CF9"/>
    <w:rsid w:val="0053012C"/>
    <w:rsid w:val="005304C9"/>
    <w:rsid w:val="00530E78"/>
    <w:rsid w:val="0053141D"/>
    <w:rsid w:val="005322AF"/>
    <w:rsid w:val="005327BD"/>
    <w:rsid w:val="00532F07"/>
    <w:rsid w:val="0053373F"/>
    <w:rsid w:val="00535BCA"/>
    <w:rsid w:val="00535DB5"/>
    <w:rsid w:val="005364C1"/>
    <w:rsid w:val="0053684C"/>
    <w:rsid w:val="00537011"/>
    <w:rsid w:val="00540AB9"/>
    <w:rsid w:val="00543B59"/>
    <w:rsid w:val="00545DF0"/>
    <w:rsid w:val="0054688C"/>
    <w:rsid w:val="00546967"/>
    <w:rsid w:val="00550603"/>
    <w:rsid w:val="005509A5"/>
    <w:rsid w:val="005513C2"/>
    <w:rsid w:val="005516B2"/>
    <w:rsid w:val="00551AD6"/>
    <w:rsid w:val="00551C71"/>
    <w:rsid w:val="0055229C"/>
    <w:rsid w:val="005529F8"/>
    <w:rsid w:val="00553063"/>
    <w:rsid w:val="00554139"/>
    <w:rsid w:val="0055448F"/>
    <w:rsid w:val="0055499A"/>
    <w:rsid w:val="00554A47"/>
    <w:rsid w:val="00554FD2"/>
    <w:rsid w:val="00555D08"/>
    <w:rsid w:val="0055723E"/>
    <w:rsid w:val="0055790C"/>
    <w:rsid w:val="00557BC4"/>
    <w:rsid w:val="005603F6"/>
    <w:rsid w:val="0056068B"/>
    <w:rsid w:val="00560E86"/>
    <w:rsid w:val="0056179A"/>
    <w:rsid w:val="005617DB"/>
    <w:rsid w:val="00561F1B"/>
    <w:rsid w:val="0056249C"/>
    <w:rsid w:val="0056262C"/>
    <w:rsid w:val="00563C72"/>
    <w:rsid w:val="00563DBA"/>
    <w:rsid w:val="00564310"/>
    <w:rsid w:val="00564662"/>
    <w:rsid w:val="005647BE"/>
    <w:rsid w:val="00565094"/>
    <w:rsid w:val="00565F67"/>
    <w:rsid w:val="00567571"/>
    <w:rsid w:val="005675F6"/>
    <w:rsid w:val="00567708"/>
    <w:rsid w:val="00567B68"/>
    <w:rsid w:val="005703E6"/>
    <w:rsid w:val="005707B4"/>
    <w:rsid w:val="0057147C"/>
    <w:rsid w:val="00573ACE"/>
    <w:rsid w:val="0057481E"/>
    <w:rsid w:val="00574E70"/>
    <w:rsid w:val="00577143"/>
    <w:rsid w:val="0057752C"/>
    <w:rsid w:val="005777A1"/>
    <w:rsid w:val="0057789E"/>
    <w:rsid w:val="00580066"/>
    <w:rsid w:val="005803BD"/>
    <w:rsid w:val="005804DC"/>
    <w:rsid w:val="00580A53"/>
    <w:rsid w:val="00581912"/>
    <w:rsid w:val="00581934"/>
    <w:rsid w:val="00582A52"/>
    <w:rsid w:val="00582CC8"/>
    <w:rsid w:val="00583F46"/>
    <w:rsid w:val="00584510"/>
    <w:rsid w:val="00584521"/>
    <w:rsid w:val="0058628F"/>
    <w:rsid w:val="0058670C"/>
    <w:rsid w:val="00590B89"/>
    <w:rsid w:val="00590D27"/>
    <w:rsid w:val="005914C5"/>
    <w:rsid w:val="005917F7"/>
    <w:rsid w:val="00594577"/>
    <w:rsid w:val="005946B8"/>
    <w:rsid w:val="00594AAA"/>
    <w:rsid w:val="005956AA"/>
    <w:rsid w:val="0059700F"/>
    <w:rsid w:val="00597E7E"/>
    <w:rsid w:val="005A0633"/>
    <w:rsid w:val="005A12ED"/>
    <w:rsid w:val="005A1675"/>
    <w:rsid w:val="005A1D84"/>
    <w:rsid w:val="005A1E69"/>
    <w:rsid w:val="005A2340"/>
    <w:rsid w:val="005A2573"/>
    <w:rsid w:val="005A2648"/>
    <w:rsid w:val="005A35D2"/>
    <w:rsid w:val="005A38A9"/>
    <w:rsid w:val="005A4FAC"/>
    <w:rsid w:val="005A564C"/>
    <w:rsid w:val="005A5F1A"/>
    <w:rsid w:val="005A63D5"/>
    <w:rsid w:val="005A6509"/>
    <w:rsid w:val="005A70EA"/>
    <w:rsid w:val="005A7CC9"/>
    <w:rsid w:val="005B06B9"/>
    <w:rsid w:val="005B07F3"/>
    <w:rsid w:val="005B0FA4"/>
    <w:rsid w:val="005B109A"/>
    <w:rsid w:val="005B113D"/>
    <w:rsid w:val="005B13D1"/>
    <w:rsid w:val="005B2048"/>
    <w:rsid w:val="005B204D"/>
    <w:rsid w:val="005B2496"/>
    <w:rsid w:val="005B46D6"/>
    <w:rsid w:val="005B48D9"/>
    <w:rsid w:val="005B4C92"/>
    <w:rsid w:val="005B56BB"/>
    <w:rsid w:val="005B579E"/>
    <w:rsid w:val="005B7770"/>
    <w:rsid w:val="005B7D8F"/>
    <w:rsid w:val="005C0C99"/>
    <w:rsid w:val="005C1BEB"/>
    <w:rsid w:val="005C2BDC"/>
    <w:rsid w:val="005C379F"/>
    <w:rsid w:val="005C3963"/>
    <w:rsid w:val="005C3A67"/>
    <w:rsid w:val="005C3D5A"/>
    <w:rsid w:val="005C45B1"/>
    <w:rsid w:val="005C4C4E"/>
    <w:rsid w:val="005C58B7"/>
    <w:rsid w:val="005C5A8D"/>
    <w:rsid w:val="005C5E4D"/>
    <w:rsid w:val="005C750D"/>
    <w:rsid w:val="005D013D"/>
    <w:rsid w:val="005D0F16"/>
    <w:rsid w:val="005D1840"/>
    <w:rsid w:val="005D1CC3"/>
    <w:rsid w:val="005D2978"/>
    <w:rsid w:val="005D2E2F"/>
    <w:rsid w:val="005D35E4"/>
    <w:rsid w:val="005D3A76"/>
    <w:rsid w:val="005D4647"/>
    <w:rsid w:val="005D4879"/>
    <w:rsid w:val="005D5FF1"/>
    <w:rsid w:val="005D6E04"/>
    <w:rsid w:val="005D7910"/>
    <w:rsid w:val="005D7E28"/>
    <w:rsid w:val="005E04B8"/>
    <w:rsid w:val="005E0B4A"/>
    <w:rsid w:val="005E2059"/>
    <w:rsid w:val="005E2123"/>
    <w:rsid w:val="005E2B80"/>
    <w:rsid w:val="005E36E9"/>
    <w:rsid w:val="005E4F35"/>
    <w:rsid w:val="005E5DCF"/>
    <w:rsid w:val="005E5F86"/>
    <w:rsid w:val="005E7E03"/>
    <w:rsid w:val="005F0C75"/>
    <w:rsid w:val="005F11CD"/>
    <w:rsid w:val="005F15D9"/>
    <w:rsid w:val="005F17E2"/>
    <w:rsid w:val="005F1C79"/>
    <w:rsid w:val="005F25EC"/>
    <w:rsid w:val="005F29B7"/>
    <w:rsid w:val="005F2A54"/>
    <w:rsid w:val="005F3F88"/>
    <w:rsid w:val="005F625A"/>
    <w:rsid w:val="005F67E4"/>
    <w:rsid w:val="00600432"/>
    <w:rsid w:val="00600E65"/>
    <w:rsid w:val="006014C6"/>
    <w:rsid w:val="00601A62"/>
    <w:rsid w:val="00603E4B"/>
    <w:rsid w:val="006045C7"/>
    <w:rsid w:val="00604FB9"/>
    <w:rsid w:val="0060606E"/>
    <w:rsid w:val="00607061"/>
    <w:rsid w:val="00607234"/>
    <w:rsid w:val="00607894"/>
    <w:rsid w:val="00610572"/>
    <w:rsid w:val="0061070A"/>
    <w:rsid w:val="00610BA6"/>
    <w:rsid w:val="00611DAC"/>
    <w:rsid w:val="00612999"/>
    <w:rsid w:val="00612CFA"/>
    <w:rsid w:val="00612D99"/>
    <w:rsid w:val="00612EF7"/>
    <w:rsid w:val="0061443E"/>
    <w:rsid w:val="006149B7"/>
    <w:rsid w:val="00614C68"/>
    <w:rsid w:val="006151E9"/>
    <w:rsid w:val="006153B6"/>
    <w:rsid w:val="00615B76"/>
    <w:rsid w:val="00615BE2"/>
    <w:rsid w:val="00616522"/>
    <w:rsid w:val="00620392"/>
    <w:rsid w:val="006204E9"/>
    <w:rsid w:val="0062154F"/>
    <w:rsid w:val="0062194C"/>
    <w:rsid w:val="00621FAD"/>
    <w:rsid w:val="0062245C"/>
    <w:rsid w:val="006238FF"/>
    <w:rsid w:val="00623CFA"/>
    <w:rsid w:val="00623E1A"/>
    <w:rsid w:val="00624F54"/>
    <w:rsid w:val="00624F87"/>
    <w:rsid w:val="00625300"/>
    <w:rsid w:val="00625C3E"/>
    <w:rsid w:val="00625E4D"/>
    <w:rsid w:val="00626026"/>
    <w:rsid w:val="006265EF"/>
    <w:rsid w:val="00626711"/>
    <w:rsid w:val="00627123"/>
    <w:rsid w:val="0063082D"/>
    <w:rsid w:val="00630D18"/>
    <w:rsid w:val="006312DB"/>
    <w:rsid w:val="006314F3"/>
    <w:rsid w:val="006316E8"/>
    <w:rsid w:val="0063178D"/>
    <w:rsid w:val="00631919"/>
    <w:rsid w:val="00631A8C"/>
    <w:rsid w:val="00632D72"/>
    <w:rsid w:val="006331A2"/>
    <w:rsid w:val="00633A1C"/>
    <w:rsid w:val="006344E9"/>
    <w:rsid w:val="006348D3"/>
    <w:rsid w:val="0063592D"/>
    <w:rsid w:val="00637060"/>
    <w:rsid w:val="006401C4"/>
    <w:rsid w:val="0064086E"/>
    <w:rsid w:val="0064094E"/>
    <w:rsid w:val="006415B2"/>
    <w:rsid w:val="00641647"/>
    <w:rsid w:val="00641673"/>
    <w:rsid w:val="00641E2C"/>
    <w:rsid w:val="00642D77"/>
    <w:rsid w:val="00643863"/>
    <w:rsid w:val="00644752"/>
    <w:rsid w:val="006449B3"/>
    <w:rsid w:val="00646AE7"/>
    <w:rsid w:val="006471C8"/>
    <w:rsid w:val="0064772D"/>
    <w:rsid w:val="006501BB"/>
    <w:rsid w:val="00651CA2"/>
    <w:rsid w:val="0065259B"/>
    <w:rsid w:val="00652E4C"/>
    <w:rsid w:val="00653D60"/>
    <w:rsid w:val="0065557E"/>
    <w:rsid w:val="00655DF5"/>
    <w:rsid w:val="00657B72"/>
    <w:rsid w:val="00657EEC"/>
    <w:rsid w:val="00660BD1"/>
    <w:rsid w:val="00660D05"/>
    <w:rsid w:val="0066243C"/>
    <w:rsid w:val="00662AF9"/>
    <w:rsid w:val="00665246"/>
    <w:rsid w:val="00667A38"/>
    <w:rsid w:val="006700D8"/>
    <w:rsid w:val="00671CFB"/>
    <w:rsid w:val="00671D9A"/>
    <w:rsid w:val="00673952"/>
    <w:rsid w:val="00673CEA"/>
    <w:rsid w:val="00673EBE"/>
    <w:rsid w:val="006748A4"/>
    <w:rsid w:val="00675250"/>
    <w:rsid w:val="00675617"/>
    <w:rsid w:val="00676BDC"/>
    <w:rsid w:val="006777E1"/>
    <w:rsid w:val="00680D9B"/>
    <w:rsid w:val="00680E2E"/>
    <w:rsid w:val="00682B70"/>
    <w:rsid w:val="00682F6B"/>
    <w:rsid w:val="006831E7"/>
    <w:rsid w:val="0068325C"/>
    <w:rsid w:val="00683611"/>
    <w:rsid w:val="00683922"/>
    <w:rsid w:val="00683DBA"/>
    <w:rsid w:val="00684C83"/>
    <w:rsid w:val="00686796"/>
    <w:rsid w:val="00686BD5"/>
    <w:rsid w:val="00686C9D"/>
    <w:rsid w:val="00690AD9"/>
    <w:rsid w:val="00690E01"/>
    <w:rsid w:val="006921EB"/>
    <w:rsid w:val="0069253E"/>
    <w:rsid w:val="00692D27"/>
    <w:rsid w:val="006949B6"/>
    <w:rsid w:val="00694E04"/>
    <w:rsid w:val="00694E9A"/>
    <w:rsid w:val="00695409"/>
    <w:rsid w:val="00695908"/>
    <w:rsid w:val="00695EF4"/>
    <w:rsid w:val="006960A8"/>
    <w:rsid w:val="00697365"/>
    <w:rsid w:val="006978F1"/>
    <w:rsid w:val="00697BD2"/>
    <w:rsid w:val="006A02B9"/>
    <w:rsid w:val="006A1753"/>
    <w:rsid w:val="006A1777"/>
    <w:rsid w:val="006A195A"/>
    <w:rsid w:val="006A1FD8"/>
    <w:rsid w:val="006A22DA"/>
    <w:rsid w:val="006A2A20"/>
    <w:rsid w:val="006A39A8"/>
    <w:rsid w:val="006A4448"/>
    <w:rsid w:val="006A539C"/>
    <w:rsid w:val="006A5810"/>
    <w:rsid w:val="006A5B9F"/>
    <w:rsid w:val="006A69A2"/>
    <w:rsid w:val="006A70EA"/>
    <w:rsid w:val="006A739C"/>
    <w:rsid w:val="006B0E76"/>
    <w:rsid w:val="006B1193"/>
    <w:rsid w:val="006B2727"/>
    <w:rsid w:val="006B2D5B"/>
    <w:rsid w:val="006B2FA6"/>
    <w:rsid w:val="006B35D0"/>
    <w:rsid w:val="006B4018"/>
    <w:rsid w:val="006B49BF"/>
    <w:rsid w:val="006B4BCC"/>
    <w:rsid w:val="006B66E7"/>
    <w:rsid w:val="006B68BF"/>
    <w:rsid w:val="006B693E"/>
    <w:rsid w:val="006B6E9D"/>
    <w:rsid w:val="006B7884"/>
    <w:rsid w:val="006B7D14"/>
    <w:rsid w:val="006B7F9F"/>
    <w:rsid w:val="006C14C6"/>
    <w:rsid w:val="006C186D"/>
    <w:rsid w:val="006C207E"/>
    <w:rsid w:val="006C2C42"/>
    <w:rsid w:val="006C35D3"/>
    <w:rsid w:val="006C3708"/>
    <w:rsid w:val="006C5BB1"/>
    <w:rsid w:val="006C671A"/>
    <w:rsid w:val="006C6AD1"/>
    <w:rsid w:val="006C6DED"/>
    <w:rsid w:val="006D088C"/>
    <w:rsid w:val="006D0B5D"/>
    <w:rsid w:val="006D0E11"/>
    <w:rsid w:val="006D1BDA"/>
    <w:rsid w:val="006D2BF9"/>
    <w:rsid w:val="006D2C05"/>
    <w:rsid w:val="006D30C0"/>
    <w:rsid w:val="006D37C6"/>
    <w:rsid w:val="006D41AF"/>
    <w:rsid w:val="006D5147"/>
    <w:rsid w:val="006D5B93"/>
    <w:rsid w:val="006D5F57"/>
    <w:rsid w:val="006D609D"/>
    <w:rsid w:val="006D6543"/>
    <w:rsid w:val="006D65F3"/>
    <w:rsid w:val="006D752C"/>
    <w:rsid w:val="006D7823"/>
    <w:rsid w:val="006E0479"/>
    <w:rsid w:val="006E1003"/>
    <w:rsid w:val="006E18DE"/>
    <w:rsid w:val="006E227A"/>
    <w:rsid w:val="006E26C3"/>
    <w:rsid w:val="006E2E93"/>
    <w:rsid w:val="006E396F"/>
    <w:rsid w:val="006E4ADC"/>
    <w:rsid w:val="006E4CA6"/>
    <w:rsid w:val="006E54C5"/>
    <w:rsid w:val="006E6B24"/>
    <w:rsid w:val="006E7C11"/>
    <w:rsid w:val="006F09BA"/>
    <w:rsid w:val="006F0EC3"/>
    <w:rsid w:val="006F15DA"/>
    <w:rsid w:val="006F1BAC"/>
    <w:rsid w:val="006F2028"/>
    <w:rsid w:val="006F262A"/>
    <w:rsid w:val="006F266B"/>
    <w:rsid w:val="006F3021"/>
    <w:rsid w:val="006F3B37"/>
    <w:rsid w:val="006F4CFC"/>
    <w:rsid w:val="006F4FB7"/>
    <w:rsid w:val="006F50EF"/>
    <w:rsid w:val="006F5FDC"/>
    <w:rsid w:val="006F67D6"/>
    <w:rsid w:val="006F6E24"/>
    <w:rsid w:val="006F74C3"/>
    <w:rsid w:val="006F7642"/>
    <w:rsid w:val="006F7B31"/>
    <w:rsid w:val="00700C0E"/>
    <w:rsid w:val="007010C0"/>
    <w:rsid w:val="00702604"/>
    <w:rsid w:val="007028CB"/>
    <w:rsid w:val="00703489"/>
    <w:rsid w:val="0070363E"/>
    <w:rsid w:val="007037B4"/>
    <w:rsid w:val="00703DD0"/>
    <w:rsid w:val="00704D66"/>
    <w:rsid w:val="007058EA"/>
    <w:rsid w:val="00705FF9"/>
    <w:rsid w:val="00706088"/>
    <w:rsid w:val="007061BF"/>
    <w:rsid w:val="00706221"/>
    <w:rsid w:val="0070637C"/>
    <w:rsid w:val="007071B9"/>
    <w:rsid w:val="0071000E"/>
    <w:rsid w:val="00711A83"/>
    <w:rsid w:val="00712DA4"/>
    <w:rsid w:val="007137D3"/>
    <w:rsid w:val="007139A0"/>
    <w:rsid w:val="00713EC0"/>
    <w:rsid w:val="0071512F"/>
    <w:rsid w:val="00715313"/>
    <w:rsid w:val="007156B0"/>
    <w:rsid w:val="00716438"/>
    <w:rsid w:val="00720845"/>
    <w:rsid w:val="00720C61"/>
    <w:rsid w:val="00721454"/>
    <w:rsid w:val="00721632"/>
    <w:rsid w:val="00721762"/>
    <w:rsid w:val="007217C8"/>
    <w:rsid w:val="00721855"/>
    <w:rsid w:val="007224C0"/>
    <w:rsid w:val="007225C8"/>
    <w:rsid w:val="00722B77"/>
    <w:rsid w:val="007244FB"/>
    <w:rsid w:val="00725474"/>
    <w:rsid w:val="00725A7D"/>
    <w:rsid w:val="00726BF6"/>
    <w:rsid w:val="00726F3D"/>
    <w:rsid w:val="00727093"/>
    <w:rsid w:val="007270F5"/>
    <w:rsid w:val="00727642"/>
    <w:rsid w:val="00727A59"/>
    <w:rsid w:val="007300A1"/>
    <w:rsid w:val="0073072C"/>
    <w:rsid w:val="0073085C"/>
    <w:rsid w:val="00730D4E"/>
    <w:rsid w:val="007319CE"/>
    <w:rsid w:val="0073224E"/>
    <w:rsid w:val="0073231D"/>
    <w:rsid w:val="00732637"/>
    <w:rsid w:val="00732DA8"/>
    <w:rsid w:val="0073364D"/>
    <w:rsid w:val="007336E7"/>
    <w:rsid w:val="00733768"/>
    <w:rsid w:val="0073420E"/>
    <w:rsid w:val="007342A9"/>
    <w:rsid w:val="00734416"/>
    <w:rsid w:val="0073461D"/>
    <w:rsid w:val="00734E48"/>
    <w:rsid w:val="007351AC"/>
    <w:rsid w:val="007359E2"/>
    <w:rsid w:val="00736AB9"/>
    <w:rsid w:val="0073783B"/>
    <w:rsid w:val="00737959"/>
    <w:rsid w:val="00737CC0"/>
    <w:rsid w:val="007403A0"/>
    <w:rsid w:val="00740434"/>
    <w:rsid w:val="007414D6"/>
    <w:rsid w:val="007423C5"/>
    <w:rsid w:val="007426C6"/>
    <w:rsid w:val="00742943"/>
    <w:rsid w:val="007446C2"/>
    <w:rsid w:val="00746505"/>
    <w:rsid w:val="0074690A"/>
    <w:rsid w:val="007510E9"/>
    <w:rsid w:val="00751B1F"/>
    <w:rsid w:val="00751BE5"/>
    <w:rsid w:val="00752A03"/>
    <w:rsid w:val="00752FD1"/>
    <w:rsid w:val="0075305D"/>
    <w:rsid w:val="00754636"/>
    <w:rsid w:val="00754EA1"/>
    <w:rsid w:val="00755F86"/>
    <w:rsid w:val="00757204"/>
    <w:rsid w:val="00757F09"/>
    <w:rsid w:val="007606F4"/>
    <w:rsid w:val="0076097E"/>
    <w:rsid w:val="00761343"/>
    <w:rsid w:val="007615C8"/>
    <w:rsid w:val="007617F6"/>
    <w:rsid w:val="00761B4F"/>
    <w:rsid w:val="00761E60"/>
    <w:rsid w:val="00762E80"/>
    <w:rsid w:val="00763F1B"/>
    <w:rsid w:val="0076582F"/>
    <w:rsid w:val="00765CF6"/>
    <w:rsid w:val="00765F37"/>
    <w:rsid w:val="00766B64"/>
    <w:rsid w:val="0077022D"/>
    <w:rsid w:val="0077059A"/>
    <w:rsid w:val="0077069E"/>
    <w:rsid w:val="00770E32"/>
    <w:rsid w:val="00771B38"/>
    <w:rsid w:val="0077373F"/>
    <w:rsid w:val="00773A4E"/>
    <w:rsid w:val="00773B00"/>
    <w:rsid w:val="00774973"/>
    <w:rsid w:val="00774C67"/>
    <w:rsid w:val="007751D7"/>
    <w:rsid w:val="007751DB"/>
    <w:rsid w:val="0077670C"/>
    <w:rsid w:val="00776815"/>
    <w:rsid w:val="00776D9A"/>
    <w:rsid w:val="00777478"/>
    <w:rsid w:val="00777BBD"/>
    <w:rsid w:val="00781CD0"/>
    <w:rsid w:val="00781D84"/>
    <w:rsid w:val="00781E09"/>
    <w:rsid w:val="00781EA3"/>
    <w:rsid w:val="0078253F"/>
    <w:rsid w:val="007825E1"/>
    <w:rsid w:val="00782C36"/>
    <w:rsid w:val="00783A05"/>
    <w:rsid w:val="00784722"/>
    <w:rsid w:val="007861E8"/>
    <w:rsid w:val="0078679C"/>
    <w:rsid w:val="00790798"/>
    <w:rsid w:val="00790BB3"/>
    <w:rsid w:val="00790CFA"/>
    <w:rsid w:val="007915E4"/>
    <w:rsid w:val="00791D64"/>
    <w:rsid w:val="00792043"/>
    <w:rsid w:val="0079297B"/>
    <w:rsid w:val="0079393E"/>
    <w:rsid w:val="007942A3"/>
    <w:rsid w:val="0079430C"/>
    <w:rsid w:val="00795645"/>
    <w:rsid w:val="007967E1"/>
    <w:rsid w:val="00796A24"/>
    <w:rsid w:val="00797EDD"/>
    <w:rsid w:val="007A0D6A"/>
    <w:rsid w:val="007A1ABE"/>
    <w:rsid w:val="007A2D24"/>
    <w:rsid w:val="007A3F69"/>
    <w:rsid w:val="007A4C84"/>
    <w:rsid w:val="007A544F"/>
    <w:rsid w:val="007A5D6D"/>
    <w:rsid w:val="007A6142"/>
    <w:rsid w:val="007A65B8"/>
    <w:rsid w:val="007A6F39"/>
    <w:rsid w:val="007A729C"/>
    <w:rsid w:val="007A7488"/>
    <w:rsid w:val="007A7CA2"/>
    <w:rsid w:val="007A7F7F"/>
    <w:rsid w:val="007B0322"/>
    <w:rsid w:val="007B0CF9"/>
    <w:rsid w:val="007B1D65"/>
    <w:rsid w:val="007B2763"/>
    <w:rsid w:val="007B355A"/>
    <w:rsid w:val="007B46B4"/>
    <w:rsid w:val="007B4D1E"/>
    <w:rsid w:val="007B4DD0"/>
    <w:rsid w:val="007B500F"/>
    <w:rsid w:val="007B56BF"/>
    <w:rsid w:val="007B7223"/>
    <w:rsid w:val="007B7252"/>
    <w:rsid w:val="007B7B70"/>
    <w:rsid w:val="007C0352"/>
    <w:rsid w:val="007C0E3F"/>
    <w:rsid w:val="007C0E86"/>
    <w:rsid w:val="007C206C"/>
    <w:rsid w:val="007C22F0"/>
    <w:rsid w:val="007C23E5"/>
    <w:rsid w:val="007C46CF"/>
    <w:rsid w:val="007C4FB2"/>
    <w:rsid w:val="007C552F"/>
    <w:rsid w:val="007C56EF"/>
    <w:rsid w:val="007C5729"/>
    <w:rsid w:val="007C57B5"/>
    <w:rsid w:val="007C613B"/>
    <w:rsid w:val="007C694C"/>
    <w:rsid w:val="007C720F"/>
    <w:rsid w:val="007C74CF"/>
    <w:rsid w:val="007C7884"/>
    <w:rsid w:val="007C7FB1"/>
    <w:rsid w:val="007D002E"/>
    <w:rsid w:val="007D00C0"/>
    <w:rsid w:val="007D07FF"/>
    <w:rsid w:val="007D2E12"/>
    <w:rsid w:val="007D3894"/>
    <w:rsid w:val="007D4BE7"/>
    <w:rsid w:val="007D5DE2"/>
    <w:rsid w:val="007D6244"/>
    <w:rsid w:val="007D64AA"/>
    <w:rsid w:val="007D689D"/>
    <w:rsid w:val="007D6B75"/>
    <w:rsid w:val="007E052C"/>
    <w:rsid w:val="007E09D6"/>
    <w:rsid w:val="007E14FD"/>
    <w:rsid w:val="007E21B3"/>
    <w:rsid w:val="007E25CB"/>
    <w:rsid w:val="007E2CBD"/>
    <w:rsid w:val="007E2D89"/>
    <w:rsid w:val="007E55B5"/>
    <w:rsid w:val="007E5E0A"/>
    <w:rsid w:val="007E682C"/>
    <w:rsid w:val="007E68EE"/>
    <w:rsid w:val="007E7008"/>
    <w:rsid w:val="007F00E9"/>
    <w:rsid w:val="007F0C4D"/>
    <w:rsid w:val="007F15C9"/>
    <w:rsid w:val="007F2216"/>
    <w:rsid w:val="007F3634"/>
    <w:rsid w:val="007F3E06"/>
    <w:rsid w:val="007F4EAA"/>
    <w:rsid w:val="007F5133"/>
    <w:rsid w:val="007F5754"/>
    <w:rsid w:val="007F653B"/>
    <w:rsid w:val="007F6D9F"/>
    <w:rsid w:val="007F7D8A"/>
    <w:rsid w:val="00800895"/>
    <w:rsid w:val="00801C85"/>
    <w:rsid w:val="00802EB6"/>
    <w:rsid w:val="00804065"/>
    <w:rsid w:val="0080466B"/>
    <w:rsid w:val="00804711"/>
    <w:rsid w:val="0080483E"/>
    <w:rsid w:val="00804A56"/>
    <w:rsid w:val="0080536D"/>
    <w:rsid w:val="00806630"/>
    <w:rsid w:val="00806677"/>
    <w:rsid w:val="00806C0F"/>
    <w:rsid w:val="0080742F"/>
    <w:rsid w:val="0080789A"/>
    <w:rsid w:val="008078C0"/>
    <w:rsid w:val="008111E4"/>
    <w:rsid w:val="00812BF3"/>
    <w:rsid w:val="0081301C"/>
    <w:rsid w:val="00813940"/>
    <w:rsid w:val="00813C32"/>
    <w:rsid w:val="008145BC"/>
    <w:rsid w:val="00814A06"/>
    <w:rsid w:val="00814C12"/>
    <w:rsid w:val="00814D86"/>
    <w:rsid w:val="00815DF4"/>
    <w:rsid w:val="0081717F"/>
    <w:rsid w:val="00817DD6"/>
    <w:rsid w:val="00820772"/>
    <w:rsid w:val="008216AA"/>
    <w:rsid w:val="00823562"/>
    <w:rsid w:val="008240E7"/>
    <w:rsid w:val="008243D4"/>
    <w:rsid w:val="00824516"/>
    <w:rsid w:val="00824911"/>
    <w:rsid w:val="008253D1"/>
    <w:rsid w:val="008263C1"/>
    <w:rsid w:val="00826D7A"/>
    <w:rsid w:val="008271AF"/>
    <w:rsid w:val="0082764B"/>
    <w:rsid w:val="0083078F"/>
    <w:rsid w:val="008308F4"/>
    <w:rsid w:val="00830A4F"/>
    <w:rsid w:val="00830E44"/>
    <w:rsid w:val="00831402"/>
    <w:rsid w:val="0083151D"/>
    <w:rsid w:val="00831B0A"/>
    <w:rsid w:val="00832274"/>
    <w:rsid w:val="00832655"/>
    <w:rsid w:val="00832B4F"/>
    <w:rsid w:val="00832D7B"/>
    <w:rsid w:val="008331C4"/>
    <w:rsid w:val="00833A5F"/>
    <w:rsid w:val="0083430F"/>
    <w:rsid w:val="00834788"/>
    <w:rsid w:val="00834C82"/>
    <w:rsid w:val="00836E7C"/>
    <w:rsid w:val="008404E3"/>
    <w:rsid w:val="0084055E"/>
    <w:rsid w:val="008406AC"/>
    <w:rsid w:val="00840858"/>
    <w:rsid w:val="00840B10"/>
    <w:rsid w:val="00841313"/>
    <w:rsid w:val="00841E96"/>
    <w:rsid w:val="0084222C"/>
    <w:rsid w:val="00842594"/>
    <w:rsid w:val="00842BF7"/>
    <w:rsid w:val="00843D36"/>
    <w:rsid w:val="00844288"/>
    <w:rsid w:val="0084546E"/>
    <w:rsid w:val="0084554E"/>
    <w:rsid w:val="00847098"/>
    <w:rsid w:val="008473A9"/>
    <w:rsid w:val="00850E9E"/>
    <w:rsid w:val="008513B7"/>
    <w:rsid w:val="00851634"/>
    <w:rsid w:val="008522E5"/>
    <w:rsid w:val="008525CA"/>
    <w:rsid w:val="00853364"/>
    <w:rsid w:val="00853A29"/>
    <w:rsid w:val="00853F3F"/>
    <w:rsid w:val="0085473E"/>
    <w:rsid w:val="008555C4"/>
    <w:rsid w:val="00855A72"/>
    <w:rsid w:val="00855C3B"/>
    <w:rsid w:val="00855E3F"/>
    <w:rsid w:val="00856C48"/>
    <w:rsid w:val="008576F2"/>
    <w:rsid w:val="00860037"/>
    <w:rsid w:val="008608C4"/>
    <w:rsid w:val="00860ECB"/>
    <w:rsid w:val="00860F07"/>
    <w:rsid w:val="00861281"/>
    <w:rsid w:val="00861FAC"/>
    <w:rsid w:val="008629A9"/>
    <w:rsid w:val="008633D7"/>
    <w:rsid w:val="00864164"/>
    <w:rsid w:val="008644ED"/>
    <w:rsid w:val="008648D1"/>
    <w:rsid w:val="00864B9E"/>
    <w:rsid w:val="0086557D"/>
    <w:rsid w:val="00865870"/>
    <w:rsid w:val="00865F12"/>
    <w:rsid w:val="00865F5E"/>
    <w:rsid w:val="00866EB2"/>
    <w:rsid w:val="00867F34"/>
    <w:rsid w:val="00867FDB"/>
    <w:rsid w:val="00870D7D"/>
    <w:rsid w:val="008718C7"/>
    <w:rsid w:val="00872AD4"/>
    <w:rsid w:val="00875929"/>
    <w:rsid w:val="008763F6"/>
    <w:rsid w:val="00876B63"/>
    <w:rsid w:val="00877CBC"/>
    <w:rsid w:val="00880179"/>
    <w:rsid w:val="008814DD"/>
    <w:rsid w:val="00881765"/>
    <w:rsid w:val="0088222F"/>
    <w:rsid w:val="008826BF"/>
    <w:rsid w:val="00883855"/>
    <w:rsid w:val="008839C4"/>
    <w:rsid w:val="008845AC"/>
    <w:rsid w:val="00884FD8"/>
    <w:rsid w:val="0088513A"/>
    <w:rsid w:val="008851BE"/>
    <w:rsid w:val="008851CE"/>
    <w:rsid w:val="00885D6E"/>
    <w:rsid w:val="00885EA2"/>
    <w:rsid w:val="00886650"/>
    <w:rsid w:val="0088776F"/>
    <w:rsid w:val="00887F9C"/>
    <w:rsid w:val="0089061D"/>
    <w:rsid w:val="00891022"/>
    <w:rsid w:val="008922B0"/>
    <w:rsid w:val="00892B6F"/>
    <w:rsid w:val="00893C19"/>
    <w:rsid w:val="00893E76"/>
    <w:rsid w:val="00894784"/>
    <w:rsid w:val="0089496F"/>
    <w:rsid w:val="008952DF"/>
    <w:rsid w:val="00895308"/>
    <w:rsid w:val="00896145"/>
    <w:rsid w:val="00897D2C"/>
    <w:rsid w:val="00897D53"/>
    <w:rsid w:val="00897D77"/>
    <w:rsid w:val="008A0038"/>
    <w:rsid w:val="008A0240"/>
    <w:rsid w:val="008A0774"/>
    <w:rsid w:val="008A137C"/>
    <w:rsid w:val="008A1FB5"/>
    <w:rsid w:val="008A3E7A"/>
    <w:rsid w:val="008A435A"/>
    <w:rsid w:val="008A4899"/>
    <w:rsid w:val="008A4C4B"/>
    <w:rsid w:val="008A5D6E"/>
    <w:rsid w:val="008A5E0B"/>
    <w:rsid w:val="008A6131"/>
    <w:rsid w:val="008A6901"/>
    <w:rsid w:val="008A76F0"/>
    <w:rsid w:val="008A7779"/>
    <w:rsid w:val="008A77CA"/>
    <w:rsid w:val="008B0A8E"/>
    <w:rsid w:val="008B1E0A"/>
    <w:rsid w:val="008B301A"/>
    <w:rsid w:val="008B326A"/>
    <w:rsid w:val="008B33CA"/>
    <w:rsid w:val="008B45E1"/>
    <w:rsid w:val="008B479B"/>
    <w:rsid w:val="008B5991"/>
    <w:rsid w:val="008B5F90"/>
    <w:rsid w:val="008B621F"/>
    <w:rsid w:val="008B67AB"/>
    <w:rsid w:val="008B7988"/>
    <w:rsid w:val="008B7B24"/>
    <w:rsid w:val="008B7B2C"/>
    <w:rsid w:val="008C02ED"/>
    <w:rsid w:val="008C0722"/>
    <w:rsid w:val="008C0E3A"/>
    <w:rsid w:val="008C1785"/>
    <w:rsid w:val="008C1C1E"/>
    <w:rsid w:val="008C1D95"/>
    <w:rsid w:val="008C1E67"/>
    <w:rsid w:val="008C34B4"/>
    <w:rsid w:val="008C39F8"/>
    <w:rsid w:val="008C3B71"/>
    <w:rsid w:val="008C3F60"/>
    <w:rsid w:val="008C492C"/>
    <w:rsid w:val="008C56D1"/>
    <w:rsid w:val="008C5C46"/>
    <w:rsid w:val="008C5E07"/>
    <w:rsid w:val="008C628D"/>
    <w:rsid w:val="008C668F"/>
    <w:rsid w:val="008C6A7C"/>
    <w:rsid w:val="008C78CD"/>
    <w:rsid w:val="008D0AA7"/>
    <w:rsid w:val="008D1A17"/>
    <w:rsid w:val="008D21D6"/>
    <w:rsid w:val="008D3365"/>
    <w:rsid w:val="008D3D6E"/>
    <w:rsid w:val="008D428C"/>
    <w:rsid w:val="008D4545"/>
    <w:rsid w:val="008D4738"/>
    <w:rsid w:val="008D56B1"/>
    <w:rsid w:val="008D60E7"/>
    <w:rsid w:val="008D6C8D"/>
    <w:rsid w:val="008E0C2D"/>
    <w:rsid w:val="008E17B4"/>
    <w:rsid w:val="008E2054"/>
    <w:rsid w:val="008E25FF"/>
    <w:rsid w:val="008E2B54"/>
    <w:rsid w:val="008E410E"/>
    <w:rsid w:val="008E4404"/>
    <w:rsid w:val="008E4E19"/>
    <w:rsid w:val="008E58C7"/>
    <w:rsid w:val="008E60DC"/>
    <w:rsid w:val="008E6423"/>
    <w:rsid w:val="008E7019"/>
    <w:rsid w:val="008E7560"/>
    <w:rsid w:val="008E7F73"/>
    <w:rsid w:val="008F03B5"/>
    <w:rsid w:val="008F08C7"/>
    <w:rsid w:val="008F0F1C"/>
    <w:rsid w:val="008F1096"/>
    <w:rsid w:val="008F1378"/>
    <w:rsid w:val="008F16E1"/>
    <w:rsid w:val="008F1915"/>
    <w:rsid w:val="008F20D2"/>
    <w:rsid w:val="008F2B5B"/>
    <w:rsid w:val="008F2EE7"/>
    <w:rsid w:val="008F3DB2"/>
    <w:rsid w:val="008F5021"/>
    <w:rsid w:val="008F5186"/>
    <w:rsid w:val="008F5553"/>
    <w:rsid w:val="008F5C15"/>
    <w:rsid w:val="008F6322"/>
    <w:rsid w:val="008F6BA1"/>
    <w:rsid w:val="008F7F11"/>
    <w:rsid w:val="009004FF"/>
    <w:rsid w:val="009011D3"/>
    <w:rsid w:val="0090175E"/>
    <w:rsid w:val="00902D65"/>
    <w:rsid w:val="00902FC5"/>
    <w:rsid w:val="009035EF"/>
    <w:rsid w:val="00903CDB"/>
    <w:rsid w:val="00904669"/>
    <w:rsid w:val="00904685"/>
    <w:rsid w:val="0091056B"/>
    <w:rsid w:val="009109FA"/>
    <w:rsid w:val="009111AF"/>
    <w:rsid w:val="0091144A"/>
    <w:rsid w:val="00911B7E"/>
    <w:rsid w:val="00912259"/>
    <w:rsid w:val="0091232D"/>
    <w:rsid w:val="009126D6"/>
    <w:rsid w:val="00912959"/>
    <w:rsid w:val="009132A0"/>
    <w:rsid w:val="0091368A"/>
    <w:rsid w:val="00914729"/>
    <w:rsid w:val="0091488F"/>
    <w:rsid w:val="00914D85"/>
    <w:rsid w:val="00914F99"/>
    <w:rsid w:val="00915763"/>
    <w:rsid w:val="00916975"/>
    <w:rsid w:val="00916BDC"/>
    <w:rsid w:val="00916CE9"/>
    <w:rsid w:val="00917E2B"/>
    <w:rsid w:val="009206B2"/>
    <w:rsid w:val="00920DB1"/>
    <w:rsid w:val="009225F5"/>
    <w:rsid w:val="00923ED5"/>
    <w:rsid w:val="0092446E"/>
    <w:rsid w:val="00925F1C"/>
    <w:rsid w:val="00926837"/>
    <w:rsid w:val="00927130"/>
    <w:rsid w:val="009303B6"/>
    <w:rsid w:val="00930843"/>
    <w:rsid w:val="00930D5A"/>
    <w:rsid w:val="00930FCD"/>
    <w:rsid w:val="0093139B"/>
    <w:rsid w:val="0093168C"/>
    <w:rsid w:val="00931EF2"/>
    <w:rsid w:val="00932EE8"/>
    <w:rsid w:val="009336E5"/>
    <w:rsid w:val="00933965"/>
    <w:rsid w:val="00933FDB"/>
    <w:rsid w:val="00934774"/>
    <w:rsid w:val="00934C3C"/>
    <w:rsid w:val="00934F99"/>
    <w:rsid w:val="00935002"/>
    <w:rsid w:val="00935198"/>
    <w:rsid w:val="009353EC"/>
    <w:rsid w:val="0093553A"/>
    <w:rsid w:val="00935BC5"/>
    <w:rsid w:val="00937C62"/>
    <w:rsid w:val="009401CC"/>
    <w:rsid w:val="00940B18"/>
    <w:rsid w:val="00941DB2"/>
    <w:rsid w:val="00941DDD"/>
    <w:rsid w:val="00942B76"/>
    <w:rsid w:val="00942D50"/>
    <w:rsid w:val="0094333F"/>
    <w:rsid w:val="00943573"/>
    <w:rsid w:val="00944705"/>
    <w:rsid w:val="00944AE2"/>
    <w:rsid w:val="009457C6"/>
    <w:rsid w:val="00945DDC"/>
    <w:rsid w:val="009473FC"/>
    <w:rsid w:val="0094772D"/>
    <w:rsid w:val="00951484"/>
    <w:rsid w:val="00951A14"/>
    <w:rsid w:val="009535C8"/>
    <w:rsid w:val="00953C05"/>
    <w:rsid w:val="009547AA"/>
    <w:rsid w:val="009554AA"/>
    <w:rsid w:val="009569D9"/>
    <w:rsid w:val="009574F7"/>
    <w:rsid w:val="00957F2F"/>
    <w:rsid w:val="009603C7"/>
    <w:rsid w:val="009606E8"/>
    <w:rsid w:val="009610F2"/>
    <w:rsid w:val="00961AE5"/>
    <w:rsid w:val="00961AEE"/>
    <w:rsid w:val="009625B6"/>
    <w:rsid w:val="00962D17"/>
    <w:rsid w:val="00962FBB"/>
    <w:rsid w:val="0096337D"/>
    <w:rsid w:val="00963696"/>
    <w:rsid w:val="009639EE"/>
    <w:rsid w:val="0096451D"/>
    <w:rsid w:val="009656BD"/>
    <w:rsid w:val="009665C2"/>
    <w:rsid w:val="00966EB4"/>
    <w:rsid w:val="00966F30"/>
    <w:rsid w:val="009676DC"/>
    <w:rsid w:val="009701FF"/>
    <w:rsid w:val="0097054E"/>
    <w:rsid w:val="00970EEF"/>
    <w:rsid w:val="00971598"/>
    <w:rsid w:val="00971B61"/>
    <w:rsid w:val="00971CBD"/>
    <w:rsid w:val="00972C9E"/>
    <w:rsid w:val="00972E8B"/>
    <w:rsid w:val="00973418"/>
    <w:rsid w:val="009734B1"/>
    <w:rsid w:val="00974CE6"/>
    <w:rsid w:val="00976EAB"/>
    <w:rsid w:val="00977E7D"/>
    <w:rsid w:val="00977F7D"/>
    <w:rsid w:val="00980A3E"/>
    <w:rsid w:val="00980C31"/>
    <w:rsid w:val="0098100E"/>
    <w:rsid w:val="009826EA"/>
    <w:rsid w:val="009845E6"/>
    <w:rsid w:val="00984C81"/>
    <w:rsid w:val="009850B2"/>
    <w:rsid w:val="00985FDA"/>
    <w:rsid w:val="009868D9"/>
    <w:rsid w:val="00986BCC"/>
    <w:rsid w:val="00990426"/>
    <w:rsid w:val="00990531"/>
    <w:rsid w:val="00990AC3"/>
    <w:rsid w:val="009911F8"/>
    <w:rsid w:val="00991348"/>
    <w:rsid w:val="009917D2"/>
    <w:rsid w:val="00993C24"/>
    <w:rsid w:val="00994A1A"/>
    <w:rsid w:val="009955FF"/>
    <w:rsid w:val="0099560B"/>
    <w:rsid w:val="00995C93"/>
    <w:rsid w:val="009977F1"/>
    <w:rsid w:val="009979B0"/>
    <w:rsid w:val="00997E01"/>
    <w:rsid w:val="009A0267"/>
    <w:rsid w:val="009A15EB"/>
    <w:rsid w:val="009A1FE5"/>
    <w:rsid w:val="009A242F"/>
    <w:rsid w:val="009A348E"/>
    <w:rsid w:val="009A38E7"/>
    <w:rsid w:val="009A3C57"/>
    <w:rsid w:val="009A3FDA"/>
    <w:rsid w:val="009A4654"/>
    <w:rsid w:val="009A4A31"/>
    <w:rsid w:val="009A4E81"/>
    <w:rsid w:val="009A50B1"/>
    <w:rsid w:val="009A5C1D"/>
    <w:rsid w:val="009A697E"/>
    <w:rsid w:val="009A75A2"/>
    <w:rsid w:val="009A7E0A"/>
    <w:rsid w:val="009B0B99"/>
    <w:rsid w:val="009B1361"/>
    <w:rsid w:val="009B17B8"/>
    <w:rsid w:val="009B1C7F"/>
    <w:rsid w:val="009B2643"/>
    <w:rsid w:val="009B2FDB"/>
    <w:rsid w:val="009B495F"/>
    <w:rsid w:val="009B4FFF"/>
    <w:rsid w:val="009B5382"/>
    <w:rsid w:val="009B6AAA"/>
    <w:rsid w:val="009B782E"/>
    <w:rsid w:val="009B7938"/>
    <w:rsid w:val="009B7E57"/>
    <w:rsid w:val="009C0473"/>
    <w:rsid w:val="009C181C"/>
    <w:rsid w:val="009C1A7C"/>
    <w:rsid w:val="009C210A"/>
    <w:rsid w:val="009C2E34"/>
    <w:rsid w:val="009C49CB"/>
    <w:rsid w:val="009C49DA"/>
    <w:rsid w:val="009C5521"/>
    <w:rsid w:val="009C591C"/>
    <w:rsid w:val="009C69E1"/>
    <w:rsid w:val="009C69F4"/>
    <w:rsid w:val="009C7213"/>
    <w:rsid w:val="009C766B"/>
    <w:rsid w:val="009C7D5E"/>
    <w:rsid w:val="009D0074"/>
    <w:rsid w:val="009D0945"/>
    <w:rsid w:val="009D104A"/>
    <w:rsid w:val="009D1FBB"/>
    <w:rsid w:val="009D259D"/>
    <w:rsid w:val="009D2824"/>
    <w:rsid w:val="009D2935"/>
    <w:rsid w:val="009D29E6"/>
    <w:rsid w:val="009D2B7E"/>
    <w:rsid w:val="009D3C49"/>
    <w:rsid w:val="009D3CD9"/>
    <w:rsid w:val="009D44B7"/>
    <w:rsid w:val="009D4C78"/>
    <w:rsid w:val="009D6B58"/>
    <w:rsid w:val="009D707D"/>
    <w:rsid w:val="009D7C6F"/>
    <w:rsid w:val="009E20C4"/>
    <w:rsid w:val="009E37E1"/>
    <w:rsid w:val="009E4A87"/>
    <w:rsid w:val="009E6076"/>
    <w:rsid w:val="009E63E3"/>
    <w:rsid w:val="009E67E9"/>
    <w:rsid w:val="009E75D1"/>
    <w:rsid w:val="009E79CD"/>
    <w:rsid w:val="009E7F82"/>
    <w:rsid w:val="009F00AE"/>
    <w:rsid w:val="009F0894"/>
    <w:rsid w:val="009F0FE4"/>
    <w:rsid w:val="009F1398"/>
    <w:rsid w:val="009F1EF1"/>
    <w:rsid w:val="009F2531"/>
    <w:rsid w:val="009F31E7"/>
    <w:rsid w:val="009F39F7"/>
    <w:rsid w:val="009F58AA"/>
    <w:rsid w:val="009F6516"/>
    <w:rsid w:val="009F6A0A"/>
    <w:rsid w:val="009F7820"/>
    <w:rsid w:val="00A00487"/>
    <w:rsid w:val="00A00CE2"/>
    <w:rsid w:val="00A00D3F"/>
    <w:rsid w:val="00A00F4D"/>
    <w:rsid w:val="00A0151D"/>
    <w:rsid w:val="00A01AFD"/>
    <w:rsid w:val="00A01DAE"/>
    <w:rsid w:val="00A02061"/>
    <w:rsid w:val="00A033A4"/>
    <w:rsid w:val="00A03ED5"/>
    <w:rsid w:val="00A06217"/>
    <w:rsid w:val="00A0723B"/>
    <w:rsid w:val="00A074E5"/>
    <w:rsid w:val="00A10382"/>
    <w:rsid w:val="00A10B3F"/>
    <w:rsid w:val="00A11ECF"/>
    <w:rsid w:val="00A12185"/>
    <w:rsid w:val="00A121AA"/>
    <w:rsid w:val="00A12661"/>
    <w:rsid w:val="00A1282C"/>
    <w:rsid w:val="00A14971"/>
    <w:rsid w:val="00A14CDA"/>
    <w:rsid w:val="00A14E7E"/>
    <w:rsid w:val="00A152F8"/>
    <w:rsid w:val="00A15884"/>
    <w:rsid w:val="00A15ADF"/>
    <w:rsid w:val="00A17235"/>
    <w:rsid w:val="00A17F61"/>
    <w:rsid w:val="00A20671"/>
    <w:rsid w:val="00A22ECB"/>
    <w:rsid w:val="00A2388F"/>
    <w:rsid w:val="00A240C9"/>
    <w:rsid w:val="00A24E93"/>
    <w:rsid w:val="00A25781"/>
    <w:rsid w:val="00A25AF5"/>
    <w:rsid w:val="00A26783"/>
    <w:rsid w:val="00A26F25"/>
    <w:rsid w:val="00A308FA"/>
    <w:rsid w:val="00A30D25"/>
    <w:rsid w:val="00A31340"/>
    <w:rsid w:val="00A316AB"/>
    <w:rsid w:val="00A32047"/>
    <w:rsid w:val="00A328A3"/>
    <w:rsid w:val="00A3381A"/>
    <w:rsid w:val="00A338A0"/>
    <w:rsid w:val="00A33E9F"/>
    <w:rsid w:val="00A348BA"/>
    <w:rsid w:val="00A34963"/>
    <w:rsid w:val="00A3500A"/>
    <w:rsid w:val="00A353B4"/>
    <w:rsid w:val="00A36337"/>
    <w:rsid w:val="00A378C9"/>
    <w:rsid w:val="00A40A12"/>
    <w:rsid w:val="00A410D8"/>
    <w:rsid w:val="00A41A99"/>
    <w:rsid w:val="00A41DF7"/>
    <w:rsid w:val="00A42507"/>
    <w:rsid w:val="00A43263"/>
    <w:rsid w:val="00A445C4"/>
    <w:rsid w:val="00A453BC"/>
    <w:rsid w:val="00A45447"/>
    <w:rsid w:val="00A4633B"/>
    <w:rsid w:val="00A46585"/>
    <w:rsid w:val="00A47EA6"/>
    <w:rsid w:val="00A47EB0"/>
    <w:rsid w:val="00A504E2"/>
    <w:rsid w:val="00A505A3"/>
    <w:rsid w:val="00A509B6"/>
    <w:rsid w:val="00A50D9D"/>
    <w:rsid w:val="00A51A7C"/>
    <w:rsid w:val="00A52AF0"/>
    <w:rsid w:val="00A52B93"/>
    <w:rsid w:val="00A53000"/>
    <w:rsid w:val="00A53A27"/>
    <w:rsid w:val="00A545C6"/>
    <w:rsid w:val="00A552F1"/>
    <w:rsid w:val="00A55A3F"/>
    <w:rsid w:val="00A56318"/>
    <w:rsid w:val="00A56729"/>
    <w:rsid w:val="00A57976"/>
    <w:rsid w:val="00A6094E"/>
    <w:rsid w:val="00A60D4E"/>
    <w:rsid w:val="00A61284"/>
    <w:rsid w:val="00A61600"/>
    <w:rsid w:val="00A61767"/>
    <w:rsid w:val="00A62D2F"/>
    <w:rsid w:val="00A62D6A"/>
    <w:rsid w:val="00A6510A"/>
    <w:rsid w:val="00A65130"/>
    <w:rsid w:val="00A66014"/>
    <w:rsid w:val="00A66607"/>
    <w:rsid w:val="00A66E33"/>
    <w:rsid w:val="00A671B7"/>
    <w:rsid w:val="00A67E66"/>
    <w:rsid w:val="00A70E99"/>
    <w:rsid w:val="00A7217A"/>
    <w:rsid w:val="00A7252F"/>
    <w:rsid w:val="00A725BC"/>
    <w:rsid w:val="00A72F94"/>
    <w:rsid w:val="00A73519"/>
    <w:rsid w:val="00A73C63"/>
    <w:rsid w:val="00A75097"/>
    <w:rsid w:val="00A7510C"/>
    <w:rsid w:val="00A75F87"/>
    <w:rsid w:val="00A77357"/>
    <w:rsid w:val="00A77ED3"/>
    <w:rsid w:val="00A8031D"/>
    <w:rsid w:val="00A8123A"/>
    <w:rsid w:val="00A81D00"/>
    <w:rsid w:val="00A81F5E"/>
    <w:rsid w:val="00A8327E"/>
    <w:rsid w:val="00A84FCF"/>
    <w:rsid w:val="00A85CE5"/>
    <w:rsid w:val="00A862DC"/>
    <w:rsid w:val="00A87354"/>
    <w:rsid w:val="00A879BD"/>
    <w:rsid w:val="00A87D59"/>
    <w:rsid w:val="00A90E44"/>
    <w:rsid w:val="00A917B8"/>
    <w:rsid w:val="00A91CA0"/>
    <w:rsid w:val="00A929D1"/>
    <w:rsid w:val="00A92A1B"/>
    <w:rsid w:val="00A92E3B"/>
    <w:rsid w:val="00A93E77"/>
    <w:rsid w:val="00A9497F"/>
    <w:rsid w:val="00A94B51"/>
    <w:rsid w:val="00A94F5F"/>
    <w:rsid w:val="00A95D8B"/>
    <w:rsid w:val="00A96742"/>
    <w:rsid w:val="00A970FA"/>
    <w:rsid w:val="00A97447"/>
    <w:rsid w:val="00A9748D"/>
    <w:rsid w:val="00A974FF"/>
    <w:rsid w:val="00A97D38"/>
    <w:rsid w:val="00AA00C5"/>
    <w:rsid w:val="00AA0849"/>
    <w:rsid w:val="00AA0E34"/>
    <w:rsid w:val="00AA2C9D"/>
    <w:rsid w:val="00AA458B"/>
    <w:rsid w:val="00AA472C"/>
    <w:rsid w:val="00AA4B02"/>
    <w:rsid w:val="00AA4B6D"/>
    <w:rsid w:val="00AA5FF0"/>
    <w:rsid w:val="00AA6B11"/>
    <w:rsid w:val="00AA70D8"/>
    <w:rsid w:val="00AA7C09"/>
    <w:rsid w:val="00AB0213"/>
    <w:rsid w:val="00AB03FE"/>
    <w:rsid w:val="00AB115E"/>
    <w:rsid w:val="00AB1C80"/>
    <w:rsid w:val="00AB2282"/>
    <w:rsid w:val="00AB2284"/>
    <w:rsid w:val="00AB2C23"/>
    <w:rsid w:val="00AB3105"/>
    <w:rsid w:val="00AB371E"/>
    <w:rsid w:val="00AB3CC0"/>
    <w:rsid w:val="00AB76B7"/>
    <w:rsid w:val="00AC012D"/>
    <w:rsid w:val="00AC0270"/>
    <w:rsid w:val="00AC09CD"/>
    <w:rsid w:val="00AC0A58"/>
    <w:rsid w:val="00AC1672"/>
    <w:rsid w:val="00AC16DD"/>
    <w:rsid w:val="00AC2128"/>
    <w:rsid w:val="00AC2D26"/>
    <w:rsid w:val="00AC307E"/>
    <w:rsid w:val="00AC3B91"/>
    <w:rsid w:val="00AC3EA3"/>
    <w:rsid w:val="00AC4A15"/>
    <w:rsid w:val="00AC71CA"/>
    <w:rsid w:val="00AC792D"/>
    <w:rsid w:val="00AD064C"/>
    <w:rsid w:val="00AD146F"/>
    <w:rsid w:val="00AD1E44"/>
    <w:rsid w:val="00AD3C0F"/>
    <w:rsid w:val="00AD433B"/>
    <w:rsid w:val="00AD57FC"/>
    <w:rsid w:val="00AD6309"/>
    <w:rsid w:val="00AD7AB7"/>
    <w:rsid w:val="00AD7B70"/>
    <w:rsid w:val="00AE0C56"/>
    <w:rsid w:val="00AE15C4"/>
    <w:rsid w:val="00AE1741"/>
    <w:rsid w:val="00AE1CFA"/>
    <w:rsid w:val="00AE2EB4"/>
    <w:rsid w:val="00AE43DE"/>
    <w:rsid w:val="00AE4B85"/>
    <w:rsid w:val="00AE65ED"/>
    <w:rsid w:val="00AE6C40"/>
    <w:rsid w:val="00AE6E51"/>
    <w:rsid w:val="00AE7F3D"/>
    <w:rsid w:val="00AF1325"/>
    <w:rsid w:val="00AF132A"/>
    <w:rsid w:val="00AF2293"/>
    <w:rsid w:val="00AF3509"/>
    <w:rsid w:val="00AF3ACC"/>
    <w:rsid w:val="00AF4420"/>
    <w:rsid w:val="00AF4CB1"/>
    <w:rsid w:val="00AF506C"/>
    <w:rsid w:val="00AF5650"/>
    <w:rsid w:val="00AF56C2"/>
    <w:rsid w:val="00AF58D0"/>
    <w:rsid w:val="00AF58D6"/>
    <w:rsid w:val="00AF6558"/>
    <w:rsid w:val="00AF664C"/>
    <w:rsid w:val="00B01D73"/>
    <w:rsid w:val="00B02C8C"/>
    <w:rsid w:val="00B04099"/>
    <w:rsid w:val="00B043A3"/>
    <w:rsid w:val="00B05292"/>
    <w:rsid w:val="00B06B58"/>
    <w:rsid w:val="00B078FA"/>
    <w:rsid w:val="00B108D2"/>
    <w:rsid w:val="00B10F52"/>
    <w:rsid w:val="00B11381"/>
    <w:rsid w:val="00B11CF3"/>
    <w:rsid w:val="00B12A54"/>
    <w:rsid w:val="00B12AB6"/>
    <w:rsid w:val="00B12BCA"/>
    <w:rsid w:val="00B15007"/>
    <w:rsid w:val="00B16105"/>
    <w:rsid w:val="00B16CC5"/>
    <w:rsid w:val="00B16F7E"/>
    <w:rsid w:val="00B1723C"/>
    <w:rsid w:val="00B1745B"/>
    <w:rsid w:val="00B17AA7"/>
    <w:rsid w:val="00B17D8A"/>
    <w:rsid w:val="00B20405"/>
    <w:rsid w:val="00B204C4"/>
    <w:rsid w:val="00B204F7"/>
    <w:rsid w:val="00B207A6"/>
    <w:rsid w:val="00B21924"/>
    <w:rsid w:val="00B21C12"/>
    <w:rsid w:val="00B23B2E"/>
    <w:rsid w:val="00B24A21"/>
    <w:rsid w:val="00B25F00"/>
    <w:rsid w:val="00B26A74"/>
    <w:rsid w:val="00B2719B"/>
    <w:rsid w:val="00B272A8"/>
    <w:rsid w:val="00B27B40"/>
    <w:rsid w:val="00B300CC"/>
    <w:rsid w:val="00B303F5"/>
    <w:rsid w:val="00B3163E"/>
    <w:rsid w:val="00B31BB6"/>
    <w:rsid w:val="00B31FFA"/>
    <w:rsid w:val="00B33459"/>
    <w:rsid w:val="00B34126"/>
    <w:rsid w:val="00B3537E"/>
    <w:rsid w:val="00B35492"/>
    <w:rsid w:val="00B35970"/>
    <w:rsid w:val="00B35F84"/>
    <w:rsid w:val="00B3610F"/>
    <w:rsid w:val="00B37657"/>
    <w:rsid w:val="00B40800"/>
    <w:rsid w:val="00B40A13"/>
    <w:rsid w:val="00B41567"/>
    <w:rsid w:val="00B4197C"/>
    <w:rsid w:val="00B429D0"/>
    <w:rsid w:val="00B463DF"/>
    <w:rsid w:val="00B46A8A"/>
    <w:rsid w:val="00B4704F"/>
    <w:rsid w:val="00B47652"/>
    <w:rsid w:val="00B50397"/>
    <w:rsid w:val="00B50606"/>
    <w:rsid w:val="00B50B8E"/>
    <w:rsid w:val="00B511D4"/>
    <w:rsid w:val="00B51A22"/>
    <w:rsid w:val="00B51CB7"/>
    <w:rsid w:val="00B51E9C"/>
    <w:rsid w:val="00B52373"/>
    <w:rsid w:val="00B534EF"/>
    <w:rsid w:val="00B5375B"/>
    <w:rsid w:val="00B54A95"/>
    <w:rsid w:val="00B54F22"/>
    <w:rsid w:val="00B55882"/>
    <w:rsid w:val="00B57093"/>
    <w:rsid w:val="00B5724C"/>
    <w:rsid w:val="00B57936"/>
    <w:rsid w:val="00B57ADE"/>
    <w:rsid w:val="00B57C13"/>
    <w:rsid w:val="00B57F2F"/>
    <w:rsid w:val="00B60257"/>
    <w:rsid w:val="00B60459"/>
    <w:rsid w:val="00B60B12"/>
    <w:rsid w:val="00B60C6F"/>
    <w:rsid w:val="00B61132"/>
    <w:rsid w:val="00B613B4"/>
    <w:rsid w:val="00B6162B"/>
    <w:rsid w:val="00B63A8F"/>
    <w:rsid w:val="00B64B9F"/>
    <w:rsid w:val="00B64C26"/>
    <w:rsid w:val="00B657B8"/>
    <w:rsid w:val="00B65F82"/>
    <w:rsid w:val="00B669D0"/>
    <w:rsid w:val="00B700A6"/>
    <w:rsid w:val="00B70EE9"/>
    <w:rsid w:val="00B7108F"/>
    <w:rsid w:val="00B713A1"/>
    <w:rsid w:val="00B71EFA"/>
    <w:rsid w:val="00B73E2F"/>
    <w:rsid w:val="00B74212"/>
    <w:rsid w:val="00B74AE3"/>
    <w:rsid w:val="00B750F6"/>
    <w:rsid w:val="00B75912"/>
    <w:rsid w:val="00B75C7A"/>
    <w:rsid w:val="00B75D96"/>
    <w:rsid w:val="00B75F85"/>
    <w:rsid w:val="00B80313"/>
    <w:rsid w:val="00B809B2"/>
    <w:rsid w:val="00B80EC8"/>
    <w:rsid w:val="00B80FFD"/>
    <w:rsid w:val="00B81CC1"/>
    <w:rsid w:val="00B81EC9"/>
    <w:rsid w:val="00B820F3"/>
    <w:rsid w:val="00B8311B"/>
    <w:rsid w:val="00B83402"/>
    <w:rsid w:val="00B83C4B"/>
    <w:rsid w:val="00B84920"/>
    <w:rsid w:val="00B8556A"/>
    <w:rsid w:val="00B85C22"/>
    <w:rsid w:val="00B86D0A"/>
    <w:rsid w:val="00B86D0F"/>
    <w:rsid w:val="00B9000E"/>
    <w:rsid w:val="00B90B7C"/>
    <w:rsid w:val="00B90CDD"/>
    <w:rsid w:val="00B91068"/>
    <w:rsid w:val="00B9133A"/>
    <w:rsid w:val="00B9201A"/>
    <w:rsid w:val="00B921B5"/>
    <w:rsid w:val="00B926F4"/>
    <w:rsid w:val="00B92E3E"/>
    <w:rsid w:val="00B931A2"/>
    <w:rsid w:val="00B933E3"/>
    <w:rsid w:val="00B93737"/>
    <w:rsid w:val="00B93C99"/>
    <w:rsid w:val="00B942FF"/>
    <w:rsid w:val="00B95230"/>
    <w:rsid w:val="00B95FCA"/>
    <w:rsid w:val="00B9657C"/>
    <w:rsid w:val="00B97CC3"/>
    <w:rsid w:val="00B97DDF"/>
    <w:rsid w:val="00BA15EF"/>
    <w:rsid w:val="00BA19B8"/>
    <w:rsid w:val="00BA1B01"/>
    <w:rsid w:val="00BA206D"/>
    <w:rsid w:val="00BA3EC4"/>
    <w:rsid w:val="00BA40AA"/>
    <w:rsid w:val="00BA40AB"/>
    <w:rsid w:val="00BA4615"/>
    <w:rsid w:val="00BA48B0"/>
    <w:rsid w:val="00BA5A46"/>
    <w:rsid w:val="00BA6595"/>
    <w:rsid w:val="00BA7021"/>
    <w:rsid w:val="00BB01C2"/>
    <w:rsid w:val="00BB023C"/>
    <w:rsid w:val="00BB0842"/>
    <w:rsid w:val="00BB0D42"/>
    <w:rsid w:val="00BB131D"/>
    <w:rsid w:val="00BB160E"/>
    <w:rsid w:val="00BB19AC"/>
    <w:rsid w:val="00BB21E1"/>
    <w:rsid w:val="00BB2386"/>
    <w:rsid w:val="00BB322F"/>
    <w:rsid w:val="00BB3F84"/>
    <w:rsid w:val="00BB41CE"/>
    <w:rsid w:val="00BB4365"/>
    <w:rsid w:val="00BB4CDC"/>
    <w:rsid w:val="00BB5E09"/>
    <w:rsid w:val="00BB6949"/>
    <w:rsid w:val="00BB7C25"/>
    <w:rsid w:val="00BB7DB9"/>
    <w:rsid w:val="00BC0908"/>
    <w:rsid w:val="00BC176B"/>
    <w:rsid w:val="00BC22F9"/>
    <w:rsid w:val="00BC346B"/>
    <w:rsid w:val="00BC3749"/>
    <w:rsid w:val="00BC4959"/>
    <w:rsid w:val="00BC53F9"/>
    <w:rsid w:val="00BC6286"/>
    <w:rsid w:val="00BC6894"/>
    <w:rsid w:val="00BC74EA"/>
    <w:rsid w:val="00BC7937"/>
    <w:rsid w:val="00BD0D7B"/>
    <w:rsid w:val="00BD0E01"/>
    <w:rsid w:val="00BD1623"/>
    <w:rsid w:val="00BD198E"/>
    <w:rsid w:val="00BD3710"/>
    <w:rsid w:val="00BD4079"/>
    <w:rsid w:val="00BD4BF5"/>
    <w:rsid w:val="00BD5FF6"/>
    <w:rsid w:val="00BD6396"/>
    <w:rsid w:val="00BD69CA"/>
    <w:rsid w:val="00BD6D42"/>
    <w:rsid w:val="00BE17BB"/>
    <w:rsid w:val="00BE1A76"/>
    <w:rsid w:val="00BE2411"/>
    <w:rsid w:val="00BE263D"/>
    <w:rsid w:val="00BE2E98"/>
    <w:rsid w:val="00BE2F35"/>
    <w:rsid w:val="00BE3395"/>
    <w:rsid w:val="00BE3633"/>
    <w:rsid w:val="00BE3677"/>
    <w:rsid w:val="00BE3FDA"/>
    <w:rsid w:val="00BE44A1"/>
    <w:rsid w:val="00BE4847"/>
    <w:rsid w:val="00BE4F22"/>
    <w:rsid w:val="00BE56A0"/>
    <w:rsid w:val="00BE5B05"/>
    <w:rsid w:val="00BE6773"/>
    <w:rsid w:val="00BE6A47"/>
    <w:rsid w:val="00BE774E"/>
    <w:rsid w:val="00BE7F64"/>
    <w:rsid w:val="00BF0502"/>
    <w:rsid w:val="00BF0861"/>
    <w:rsid w:val="00BF0A6E"/>
    <w:rsid w:val="00BF1830"/>
    <w:rsid w:val="00BF1D98"/>
    <w:rsid w:val="00BF2253"/>
    <w:rsid w:val="00BF3063"/>
    <w:rsid w:val="00BF3365"/>
    <w:rsid w:val="00BF35D7"/>
    <w:rsid w:val="00BF3D2E"/>
    <w:rsid w:val="00BF42C5"/>
    <w:rsid w:val="00BF43EF"/>
    <w:rsid w:val="00BF4EB7"/>
    <w:rsid w:val="00BF51FA"/>
    <w:rsid w:val="00BF58A5"/>
    <w:rsid w:val="00BF6D32"/>
    <w:rsid w:val="00BF7905"/>
    <w:rsid w:val="00BF7B33"/>
    <w:rsid w:val="00BF7D0E"/>
    <w:rsid w:val="00C00233"/>
    <w:rsid w:val="00C0043B"/>
    <w:rsid w:val="00C004D5"/>
    <w:rsid w:val="00C00C28"/>
    <w:rsid w:val="00C01144"/>
    <w:rsid w:val="00C012A3"/>
    <w:rsid w:val="00C01452"/>
    <w:rsid w:val="00C0289F"/>
    <w:rsid w:val="00C029AF"/>
    <w:rsid w:val="00C02A68"/>
    <w:rsid w:val="00C02C5A"/>
    <w:rsid w:val="00C02DA5"/>
    <w:rsid w:val="00C036D8"/>
    <w:rsid w:val="00C03EF9"/>
    <w:rsid w:val="00C04641"/>
    <w:rsid w:val="00C05621"/>
    <w:rsid w:val="00C07BE2"/>
    <w:rsid w:val="00C10657"/>
    <w:rsid w:val="00C10D4F"/>
    <w:rsid w:val="00C1174A"/>
    <w:rsid w:val="00C11D4C"/>
    <w:rsid w:val="00C12567"/>
    <w:rsid w:val="00C158A3"/>
    <w:rsid w:val="00C16C7B"/>
    <w:rsid w:val="00C16E12"/>
    <w:rsid w:val="00C16F19"/>
    <w:rsid w:val="00C1773E"/>
    <w:rsid w:val="00C17788"/>
    <w:rsid w:val="00C17AAF"/>
    <w:rsid w:val="00C20536"/>
    <w:rsid w:val="00C205D8"/>
    <w:rsid w:val="00C2274F"/>
    <w:rsid w:val="00C22B84"/>
    <w:rsid w:val="00C23EFA"/>
    <w:rsid w:val="00C24202"/>
    <w:rsid w:val="00C261B2"/>
    <w:rsid w:val="00C26221"/>
    <w:rsid w:val="00C30EB1"/>
    <w:rsid w:val="00C31B63"/>
    <w:rsid w:val="00C31E80"/>
    <w:rsid w:val="00C32479"/>
    <w:rsid w:val="00C3270D"/>
    <w:rsid w:val="00C32EB1"/>
    <w:rsid w:val="00C335C5"/>
    <w:rsid w:val="00C34BB1"/>
    <w:rsid w:val="00C36833"/>
    <w:rsid w:val="00C36A1F"/>
    <w:rsid w:val="00C36CF4"/>
    <w:rsid w:val="00C37812"/>
    <w:rsid w:val="00C378A7"/>
    <w:rsid w:val="00C406F5"/>
    <w:rsid w:val="00C40C29"/>
    <w:rsid w:val="00C4129A"/>
    <w:rsid w:val="00C41F4A"/>
    <w:rsid w:val="00C4417F"/>
    <w:rsid w:val="00C456C8"/>
    <w:rsid w:val="00C46877"/>
    <w:rsid w:val="00C47AE5"/>
    <w:rsid w:val="00C5014F"/>
    <w:rsid w:val="00C5097A"/>
    <w:rsid w:val="00C50F6A"/>
    <w:rsid w:val="00C51549"/>
    <w:rsid w:val="00C5239E"/>
    <w:rsid w:val="00C52A7B"/>
    <w:rsid w:val="00C52A97"/>
    <w:rsid w:val="00C53618"/>
    <w:rsid w:val="00C54087"/>
    <w:rsid w:val="00C554C1"/>
    <w:rsid w:val="00C5649E"/>
    <w:rsid w:val="00C564E4"/>
    <w:rsid w:val="00C56AAF"/>
    <w:rsid w:val="00C57556"/>
    <w:rsid w:val="00C57E18"/>
    <w:rsid w:val="00C60CD5"/>
    <w:rsid w:val="00C6121D"/>
    <w:rsid w:val="00C61456"/>
    <w:rsid w:val="00C61F11"/>
    <w:rsid w:val="00C6324C"/>
    <w:rsid w:val="00C64529"/>
    <w:rsid w:val="00C650B7"/>
    <w:rsid w:val="00C657DE"/>
    <w:rsid w:val="00C679AA"/>
    <w:rsid w:val="00C708EC"/>
    <w:rsid w:val="00C71040"/>
    <w:rsid w:val="00C7174E"/>
    <w:rsid w:val="00C71B1E"/>
    <w:rsid w:val="00C720EA"/>
    <w:rsid w:val="00C724CF"/>
    <w:rsid w:val="00C74D63"/>
    <w:rsid w:val="00C75855"/>
    <w:rsid w:val="00C75972"/>
    <w:rsid w:val="00C75EE0"/>
    <w:rsid w:val="00C7624C"/>
    <w:rsid w:val="00C76E79"/>
    <w:rsid w:val="00C773C9"/>
    <w:rsid w:val="00C80CF6"/>
    <w:rsid w:val="00C812F4"/>
    <w:rsid w:val="00C8131E"/>
    <w:rsid w:val="00C815FC"/>
    <w:rsid w:val="00C8199E"/>
    <w:rsid w:val="00C821E4"/>
    <w:rsid w:val="00C82792"/>
    <w:rsid w:val="00C82DDE"/>
    <w:rsid w:val="00C8325E"/>
    <w:rsid w:val="00C83739"/>
    <w:rsid w:val="00C83835"/>
    <w:rsid w:val="00C83C9C"/>
    <w:rsid w:val="00C8451B"/>
    <w:rsid w:val="00C861FC"/>
    <w:rsid w:val="00C86563"/>
    <w:rsid w:val="00C87962"/>
    <w:rsid w:val="00C87F2B"/>
    <w:rsid w:val="00C90DE5"/>
    <w:rsid w:val="00C9137B"/>
    <w:rsid w:val="00C919BA"/>
    <w:rsid w:val="00C921F4"/>
    <w:rsid w:val="00C92A3F"/>
    <w:rsid w:val="00C92CBE"/>
    <w:rsid w:val="00C94892"/>
    <w:rsid w:val="00C948FD"/>
    <w:rsid w:val="00C94ED7"/>
    <w:rsid w:val="00C9503D"/>
    <w:rsid w:val="00C95114"/>
    <w:rsid w:val="00C95451"/>
    <w:rsid w:val="00C95B2A"/>
    <w:rsid w:val="00C96A16"/>
    <w:rsid w:val="00C96B9B"/>
    <w:rsid w:val="00C976BE"/>
    <w:rsid w:val="00CA1467"/>
    <w:rsid w:val="00CA47C6"/>
    <w:rsid w:val="00CA5668"/>
    <w:rsid w:val="00CA580F"/>
    <w:rsid w:val="00CA6115"/>
    <w:rsid w:val="00CA6281"/>
    <w:rsid w:val="00CA6F7D"/>
    <w:rsid w:val="00CA7519"/>
    <w:rsid w:val="00CA7964"/>
    <w:rsid w:val="00CA7979"/>
    <w:rsid w:val="00CA7DBA"/>
    <w:rsid w:val="00CB03B8"/>
    <w:rsid w:val="00CB10F0"/>
    <w:rsid w:val="00CB168E"/>
    <w:rsid w:val="00CB2220"/>
    <w:rsid w:val="00CB265B"/>
    <w:rsid w:val="00CB430A"/>
    <w:rsid w:val="00CB43D5"/>
    <w:rsid w:val="00CB4DB0"/>
    <w:rsid w:val="00CB4EEB"/>
    <w:rsid w:val="00CB509F"/>
    <w:rsid w:val="00CB6214"/>
    <w:rsid w:val="00CC0265"/>
    <w:rsid w:val="00CC07E7"/>
    <w:rsid w:val="00CC2E1A"/>
    <w:rsid w:val="00CC3000"/>
    <w:rsid w:val="00CC3015"/>
    <w:rsid w:val="00CC37D1"/>
    <w:rsid w:val="00CC5510"/>
    <w:rsid w:val="00CC60F5"/>
    <w:rsid w:val="00CC615C"/>
    <w:rsid w:val="00CC6C55"/>
    <w:rsid w:val="00CC701A"/>
    <w:rsid w:val="00CC76F9"/>
    <w:rsid w:val="00CC7763"/>
    <w:rsid w:val="00CD00A7"/>
    <w:rsid w:val="00CD066B"/>
    <w:rsid w:val="00CD1827"/>
    <w:rsid w:val="00CD1A00"/>
    <w:rsid w:val="00CD1BBE"/>
    <w:rsid w:val="00CD1F55"/>
    <w:rsid w:val="00CD3ECE"/>
    <w:rsid w:val="00CD46E2"/>
    <w:rsid w:val="00CD49A4"/>
    <w:rsid w:val="00CD4D8F"/>
    <w:rsid w:val="00CD5212"/>
    <w:rsid w:val="00CD52F0"/>
    <w:rsid w:val="00CD5E43"/>
    <w:rsid w:val="00CD7C72"/>
    <w:rsid w:val="00CD7F70"/>
    <w:rsid w:val="00CE1385"/>
    <w:rsid w:val="00CE2384"/>
    <w:rsid w:val="00CE284F"/>
    <w:rsid w:val="00CE49AA"/>
    <w:rsid w:val="00CE542E"/>
    <w:rsid w:val="00CE5564"/>
    <w:rsid w:val="00CE5A8D"/>
    <w:rsid w:val="00CE6BBF"/>
    <w:rsid w:val="00CE744E"/>
    <w:rsid w:val="00CF0637"/>
    <w:rsid w:val="00CF12AB"/>
    <w:rsid w:val="00CF2061"/>
    <w:rsid w:val="00CF27E7"/>
    <w:rsid w:val="00CF2E92"/>
    <w:rsid w:val="00CF3053"/>
    <w:rsid w:val="00CF33D5"/>
    <w:rsid w:val="00CF3819"/>
    <w:rsid w:val="00CF43A9"/>
    <w:rsid w:val="00CF4947"/>
    <w:rsid w:val="00CF5C35"/>
    <w:rsid w:val="00CF7A80"/>
    <w:rsid w:val="00D00CA4"/>
    <w:rsid w:val="00D00D0B"/>
    <w:rsid w:val="00D01174"/>
    <w:rsid w:val="00D022A8"/>
    <w:rsid w:val="00D02338"/>
    <w:rsid w:val="00D02961"/>
    <w:rsid w:val="00D0315D"/>
    <w:rsid w:val="00D032DB"/>
    <w:rsid w:val="00D0362D"/>
    <w:rsid w:val="00D04B69"/>
    <w:rsid w:val="00D05AC5"/>
    <w:rsid w:val="00D06196"/>
    <w:rsid w:val="00D06542"/>
    <w:rsid w:val="00D0692D"/>
    <w:rsid w:val="00D077AB"/>
    <w:rsid w:val="00D109D1"/>
    <w:rsid w:val="00D1126B"/>
    <w:rsid w:val="00D12424"/>
    <w:rsid w:val="00D12E68"/>
    <w:rsid w:val="00D13F0A"/>
    <w:rsid w:val="00D1436E"/>
    <w:rsid w:val="00D153A5"/>
    <w:rsid w:val="00D1571C"/>
    <w:rsid w:val="00D16E83"/>
    <w:rsid w:val="00D174E2"/>
    <w:rsid w:val="00D17F68"/>
    <w:rsid w:val="00D17FBC"/>
    <w:rsid w:val="00D20896"/>
    <w:rsid w:val="00D20FAF"/>
    <w:rsid w:val="00D21103"/>
    <w:rsid w:val="00D216DA"/>
    <w:rsid w:val="00D21969"/>
    <w:rsid w:val="00D21B5D"/>
    <w:rsid w:val="00D22177"/>
    <w:rsid w:val="00D233A8"/>
    <w:rsid w:val="00D23EAC"/>
    <w:rsid w:val="00D24227"/>
    <w:rsid w:val="00D2454F"/>
    <w:rsid w:val="00D24736"/>
    <w:rsid w:val="00D248BE"/>
    <w:rsid w:val="00D24FB6"/>
    <w:rsid w:val="00D25238"/>
    <w:rsid w:val="00D26710"/>
    <w:rsid w:val="00D27238"/>
    <w:rsid w:val="00D27C8B"/>
    <w:rsid w:val="00D3133F"/>
    <w:rsid w:val="00D320CA"/>
    <w:rsid w:val="00D32AD9"/>
    <w:rsid w:val="00D3439F"/>
    <w:rsid w:val="00D343EE"/>
    <w:rsid w:val="00D34BB0"/>
    <w:rsid w:val="00D34C1E"/>
    <w:rsid w:val="00D351DF"/>
    <w:rsid w:val="00D35562"/>
    <w:rsid w:val="00D35858"/>
    <w:rsid w:val="00D35A01"/>
    <w:rsid w:val="00D364AA"/>
    <w:rsid w:val="00D36F1C"/>
    <w:rsid w:val="00D40420"/>
    <w:rsid w:val="00D423C4"/>
    <w:rsid w:val="00D42977"/>
    <w:rsid w:val="00D442D3"/>
    <w:rsid w:val="00D44B12"/>
    <w:rsid w:val="00D46660"/>
    <w:rsid w:val="00D46C6B"/>
    <w:rsid w:val="00D47551"/>
    <w:rsid w:val="00D475E4"/>
    <w:rsid w:val="00D47D21"/>
    <w:rsid w:val="00D47FCE"/>
    <w:rsid w:val="00D525B6"/>
    <w:rsid w:val="00D53266"/>
    <w:rsid w:val="00D5372B"/>
    <w:rsid w:val="00D537FA"/>
    <w:rsid w:val="00D53FA6"/>
    <w:rsid w:val="00D54193"/>
    <w:rsid w:val="00D549C4"/>
    <w:rsid w:val="00D54B38"/>
    <w:rsid w:val="00D55EDA"/>
    <w:rsid w:val="00D56504"/>
    <w:rsid w:val="00D56A05"/>
    <w:rsid w:val="00D57982"/>
    <w:rsid w:val="00D57A31"/>
    <w:rsid w:val="00D60E64"/>
    <w:rsid w:val="00D60EBB"/>
    <w:rsid w:val="00D61365"/>
    <w:rsid w:val="00D6152A"/>
    <w:rsid w:val="00D617FB"/>
    <w:rsid w:val="00D6195A"/>
    <w:rsid w:val="00D61AE4"/>
    <w:rsid w:val="00D63330"/>
    <w:rsid w:val="00D6335E"/>
    <w:rsid w:val="00D634BA"/>
    <w:rsid w:val="00D647A5"/>
    <w:rsid w:val="00D64D59"/>
    <w:rsid w:val="00D6573F"/>
    <w:rsid w:val="00D663CC"/>
    <w:rsid w:val="00D66793"/>
    <w:rsid w:val="00D66B0E"/>
    <w:rsid w:val="00D66BB0"/>
    <w:rsid w:val="00D70796"/>
    <w:rsid w:val="00D707CE"/>
    <w:rsid w:val="00D707F8"/>
    <w:rsid w:val="00D71CDF"/>
    <w:rsid w:val="00D71E11"/>
    <w:rsid w:val="00D72D57"/>
    <w:rsid w:val="00D72E0E"/>
    <w:rsid w:val="00D73FFF"/>
    <w:rsid w:val="00D74209"/>
    <w:rsid w:val="00D743DB"/>
    <w:rsid w:val="00D764FE"/>
    <w:rsid w:val="00D7690F"/>
    <w:rsid w:val="00D77E20"/>
    <w:rsid w:val="00D77F31"/>
    <w:rsid w:val="00D804D3"/>
    <w:rsid w:val="00D80CC1"/>
    <w:rsid w:val="00D80D99"/>
    <w:rsid w:val="00D8186E"/>
    <w:rsid w:val="00D819B0"/>
    <w:rsid w:val="00D819F0"/>
    <w:rsid w:val="00D8236D"/>
    <w:rsid w:val="00D82547"/>
    <w:rsid w:val="00D83BDB"/>
    <w:rsid w:val="00D8403C"/>
    <w:rsid w:val="00D84483"/>
    <w:rsid w:val="00D849F0"/>
    <w:rsid w:val="00D8518C"/>
    <w:rsid w:val="00D852AD"/>
    <w:rsid w:val="00D85B33"/>
    <w:rsid w:val="00D86E8F"/>
    <w:rsid w:val="00D908C2"/>
    <w:rsid w:val="00D91169"/>
    <w:rsid w:val="00D914B2"/>
    <w:rsid w:val="00D9175A"/>
    <w:rsid w:val="00D9201A"/>
    <w:rsid w:val="00D926E7"/>
    <w:rsid w:val="00D94376"/>
    <w:rsid w:val="00D9503C"/>
    <w:rsid w:val="00D97DB6"/>
    <w:rsid w:val="00DA01D6"/>
    <w:rsid w:val="00DA0650"/>
    <w:rsid w:val="00DA124F"/>
    <w:rsid w:val="00DA1DFE"/>
    <w:rsid w:val="00DA282E"/>
    <w:rsid w:val="00DA3D35"/>
    <w:rsid w:val="00DA55A4"/>
    <w:rsid w:val="00DA6049"/>
    <w:rsid w:val="00DA6A1B"/>
    <w:rsid w:val="00DA6A91"/>
    <w:rsid w:val="00DA7572"/>
    <w:rsid w:val="00DA7718"/>
    <w:rsid w:val="00DA7ECC"/>
    <w:rsid w:val="00DB02F0"/>
    <w:rsid w:val="00DB044A"/>
    <w:rsid w:val="00DB102E"/>
    <w:rsid w:val="00DB1097"/>
    <w:rsid w:val="00DB170B"/>
    <w:rsid w:val="00DB26E4"/>
    <w:rsid w:val="00DB2C75"/>
    <w:rsid w:val="00DB30E3"/>
    <w:rsid w:val="00DB3340"/>
    <w:rsid w:val="00DB370E"/>
    <w:rsid w:val="00DB4A0B"/>
    <w:rsid w:val="00DB4E05"/>
    <w:rsid w:val="00DB506F"/>
    <w:rsid w:val="00DB50CE"/>
    <w:rsid w:val="00DB61DB"/>
    <w:rsid w:val="00DB708A"/>
    <w:rsid w:val="00DB7957"/>
    <w:rsid w:val="00DC00D2"/>
    <w:rsid w:val="00DC074A"/>
    <w:rsid w:val="00DC0A92"/>
    <w:rsid w:val="00DC16E1"/>
    <w:rsid w:val="00DC1B2F"/>
    <w:rsid w:val="00DC1C5A"/>
    <w:rsid w:val="00DC1EE6"/>
    <w:rsid w:val="00DC34C7"/>
    <w:rsid w:val="00DC3A8E"/>
    <w:rsid w:val="00DC4769"/>
    <w:rsid w:val="00DC4E0E"/>
    <w:rsid w:val="00DC4EE9"/>
    <w:rsid w:val="00DC715B"/>
    <w:rsid w:val="00DC72D3"/>
    <w:rsid w:val="00DD05ED"/>
    <w:rsid w:val="00DD098A"/>
    <w:rsid w:val="00DD21B4"/>
    <w:rsid w:val="00DD3093"/>
    <w:rsid w:val="00DD39DC"/>
    <w:rsid w:val="00DD3BD8"/>
    <w:rsid w:val="00DD4352"/>
    <w:rsid w:val="00DD4FE9"/>
    <w:rsid w:val="00DD52E0"/>
    <w:rsid w:val="00DD6153"/>
    <w:rsid w:val="00DD6593"/>
    <w:rsid w:val="00DD6811"/>
    <w:rsid w:val="00DD6F88"/>
    <w:rsid w:val="00DD73EF"/>
    <w:rsid w:val="00DE0521"/>
    <w:rsid w:val="00DE13B7"/>
    <w:rsid w:val="00DE1BF1"/>
    <w:rsid w:val="00DE1CB0"/>
    <w:rsid w:val="00DE23E8"/>
    <w:rsid w:val="00DE38F2"/>
    <w:rsid w:val="00DE392D"/>
    <w:rsid w:val="00DE3D0C"/>
    <w:rsid w:val="00DE4A63"/>
    <w:rsid w:val="00DE4CA0"/>
    <w:rsid w:val="00DE4CBD"/>
    <w:rsid w:val="00DE4EDD"/>
    <w:rsid w:val="00DE54BB"/>
    <w:rsid w:val="00DE5947"/>
    <w:rsid w:val="00DE706C"/>
    <w:rsid w:val="00DE7D82"/>
    <w:rsid w:val="00DF0915"/>
    <w:rsid w:val="00DF117B"/>
    <w:rsid w:val="00DF14FF"/>
    <w:rsid w:val="00DF187F"/>
    <w:rsid w:val="00DF1F35"/>
    <w:rsid w:val="00DF3366"/>
    <w:rsid w:val="00DF3948"/>
    <w:rsid w:val="00DF3EC1"/>
    <w:rsid w:val="00DF42BF"/>
    <w:rsid w:val="00DF457C"/>
    <w:rsid w:val="00DF527A"/>
    <w:rsid w:val="00DF53DC"/>
    <w:rsid w:val="00DF5444"/>
    <w:rsid w:val="00DF69C0"/>
    <w:rsid w:val="00DF78E6"/>
    <w:rsid w:val="00DF7FA0"/>
    <w:rsid w:val="00E0128B"/>
    <w:rsid w:val="00E01872"/>
    <w:rsid w:val="00E021BE"/>
    <w:rsid w:val="00E02313"/>
    <w:rsid w:val="00E023B0"/>
    <w:rsid w:val="00E02692"/>
    <w:rsid w:val="00E028D5"/>
    <w:rsid w:val="00E02CAB"/>
    <w:rsid w:val="00E02F14"/>
    <w:rsid w:val="00E042E7"/>
    <w:rsid w:val="00E0430D"/>
    <w:rsid w:val="00E058AA"/>
    <w:rsid w:val="00E0637E"/>
    <w:rsid w:val="00E06BF2"/>
    <w:rsid w:val="00E076B1"/>
    <w:rsid w:val="00E07EB2"/>
    <w:rsid w:val="00E10F1A"/>
    <w:rsid w:val="00E11C78"/>
    <w:rsid w:val="00E125E6"/>
    <w:rsid w:val="00E12AE1"/>
    <w:rsid w:val="00E1314F"/>
    <w:rsid w:val="00E13807"/>
    <w:rsid w:val="00E13DD3"/>
    <w:rsid w:val="00E145B3"/>
    <w:rsid w:val="00E145C6"/>
    <w:rsid w:val="00E1557C"/>
    <w:rsid w:val="00E15F57"/>
    <w:rsid w:val="00E15FF4"/>
    <w:rsid w:val="00E1742A"/>
    <w:rsid w:val="00E200FD"/>
    <w:rsid w:val="00E208E5"/>
    <w:rsid w:val="00E211C8"/>
    <w:rsid w:val="00E21375"/>
    <w:rsid w:val="00E2194C"/>
    <w:rsid w:val="00E220C0"/>
    <w:rsid w:val="00E2295F"/>
    <w:rsid w:val="00E22CBB"/>
    <w:rsid w:val="00E233CC"/>
    <w:rsid w:val="00E23697"/>
    <w:rsid w:val="00E2393D"/>
    <w:rsid w:val="00E23ED2"/>
    <w:rsid w:val="00E241E6"/>
    <w:rsid w:val="00E25217"/>
    <w:rsid w:val="00E25587"/>
    <w:rsid w:val="00E27445"/>
    <w:rsid w:val="00E27B3D"/>
    <w:rsid w:val="00E27C5B"/>
    <w:rsid w:val="00E27EB6"/>
    <w:rsid w:val="00E307C2"/>
    <w:rsid w:val="00E310FD"/>
    <w:rsid w:val="00E317E9"/>
    <w:rsid w:val="00E332A6"/>
    <w:rsid w:val="00E33EF3"/>
    <w:rsid w:val="00E34843"/>
    <w:rsid w:val="00E35065"/>
    <w:rsid w:val="00E35FE2"/>
    <w:rsid w:val="00E364E3"/>
    <w:rsid w:val="00E367F0"/>
    <w:rsid w:val="00E36CE0"/>
    <w:rsid w:val="00E36F16"/>
    <w:rsid w:val="00E405AC"/>
    <w:rsid w:val="00E42105"/>
    <w:rsid w:val="00E42B0F"/>
    <w:rsid w:val="00E44396"/>
    <w:rsid w:val="00E4467D"/>
    <w:rsid w:val="00E44A39"/>
    <w:rsid w:val="00E44DFD"/>
    <w:rsid w:val="00E454F4"/>
    <w:rsid w:val="00E45DF4"/>
    <w:rsid w:val="00E4657D"/>
    <w:rsid w:val="00E46769"/>
    <w:rsid w:val="00E46C07"/>
    <w:rsid w:val="00E47B8F"/>
    <w:rsid w:val="00E51585"/>
    <w:rsid w:val="00E51AF4"/>
    <w:rsid w:val="00E523F2"/>
    <w:rsid w:val="00E52441"/>
    <w:rsid w:val="00E5248D"/>
    <w:rsid w:val="00E53864"/>
    <w:rsid w:val="00E538DE"/>
    <w:rsid w:val="00E53BE6"/>
    <w:rsid w:val="00E5652A"/>
    <w:rsid w:val="00E56F30"/>
    <w:rsid w:val="00E57128"/>
    <w:rsid w:val="00E57137"/>
    <w:rsid w:val="00E5736A"/>
    <w:rsid w:val="00E57F1E"/>
    <w:rsid w:val="00E60DC8"/>
    <w:rsid w:val="00E61AB9"/>
    <w:rsid w:val="00E62362"/>
    <w:rsid w:val="00E6295B"/>
    <w:rsid w:val="00E63F6E"/>
    <w:rsid w:val="00E649A9"/>
    <w:rsid w:val="00E64E17"/>
    <w:rsid w:val="00E650E6"/>
    <w:rsid w:val="00E65345"/>
    <w:rsid w:val="00E65705"/>
    <w:rsid w:val="00E67760"/>
    <w:rsid w:val="00E67886"/>
    <w:rsid w:val="00E67BE6"/>
    <w:rsid w:val="00E704BA"/>
    <w:rsid w:val="00E70E1E"/>
    <w:rsid w:val="00E70FD1"/>
    <w:rsid w:val="00E714B9"/>
    <w:rsid w:val="00E7157F"/>
    <w:rsid w:val="00E71DAE"/>
    <w:rsid w:val="00E7219D"/>
    <w:rsid w:val="00E7233C"/>
    <w:rsid w:val="00E744E9"/>
    <w:rsid w:val="00E75511"/>
    <w:rsid w:val="00E760FD"/>
    <w:rsid w:val="00E76788"/>
    <w:rsid w:val="00E76B60"/>
    <w:rsid w:val="00E8031D"/>
    <w:rsid w:val="00E80EDE"/>
    <w:rsid w:val="00E80F34"/>
    <w:rsid w:val="00E8112E"/>
    <w:rsid w:val="00E825F1"/>
    <w:rsid w:val="00E82F9A"/>
    <w:rsid w:val="00E831A1"/>
    <w:rsid w:val="00E848A5"/>
    <w:rsid w:val="00E84DF9"/>
    <w:rsid w:val="00E852EA"/>
    <w:rsid w:val="00E8590C"/>
    <w:rsid w:val="00E8594A"/>
    <w:rsid w:val="00E86881"/>
    <w:rsid w:val="00E904F7"/>
    <w:rsid w:val="00E910FC"/>
    <w:rsid w:val="00E9288E"/>
    <w:rsid w:val="00E929B1"/>
    <w:rsid w:val="00E9330B"/>
    <w:rsid w:val="00E933EC"/>
    <w:rsid w:val="00E9395C"/>
    <w:rsid w:val="00E942DA"/>
    <w:rsid w:val="00E94507"/>
    <w:rsid w:val="00E94D6B"/>
    <w:rsid w:val="00E95243"/>
    <w:rsid w:val="00E95615"/>
    <w:rsid w:val="00E96E98"/>
    <w:rsid w:val="00E97150"/>
    <w:rsid w:val="00E9751E"/>
    <w:rsid w:val="00E97FD2"/>
    <w:rsid w:val="00EA0B92"/>
    <w:rsid w:val="00EA1076"/>
    <w:rsid w:val="00EA1848"/>
    <w:rsid w:val="00EA1F49"/>
    <w:rsid w:val="00EA20B2"/>
    <w:rsid w:val="00EA3D3C"/>
    <w:rsid w:val="00EA46CC"/>
    <w:rsid w:val="00EA5E6E"/>
    <w:rsid w:val="00EA5F64"/>
    <w:rsid w:val="00EA5FC9"/>
    <w:rsid w:val="00EB0A3D"/>
    <w:rsid w:val="00EB11AD"/>
    <w:rsid w:val="00EB18A0"/>
    <w:rsid w:val="00EB24AB"/>
    <w:rsid w:val="00EB3937"/>
    <w:rsid w:val="00EB3B69"/>
    <w:rsid w:val="00EB48E7"/>
    <w:rsid w:val="00EB5152"/>
    <w:rsid w:val="00EB5C06"/>
    <w:rsid w:val="00EB6976"/>
    <w:rsid w:val="00EB6FEB"/>
    <w:rsid w:val="00EB7127"/>
    <w:rsid w:val="00EB7683"/>
    <w:rsid w:val="00EC1114"/>
    <w:rsid w:val="00EC141B"/>
    <w:rsid w:val="00EC29E7"/>
    <w:rsid w:val="00EC3B57"/>
    <w:rsid w:val="00EC4014"/>
    <w:rsid w:val="00EC441E"/>
    <w:rsid w:val="00EC5948"/>
    <w:rsid w:val="00EC6355"/>
    <w:rsid w:val="00EC66D4"/>
    <w:rsid w:val="00EC6F96"/>
    <w:rsid w:val="00EC71D5"/>
    <w:rsid w:val="00EC7883"/>
    <w:rsid w:val="00EC7A13"/>
    <w:rsid w:val="00EC7CC3"/>
    <w:rsid w:val="00EC7DAD"/>
    <w:rsid w:val="00ED0345"/>
    <w:rsid w:val="00ED149F"/>
    <w:rsid w:val="00ED18F3"/>
    <w:rsid w:val="00ED1971"/>
    <w:rsid w:val="00ED20C3"/>
    <w:rsid w:val="00ED27BB"/>
    <w:rsid w:val="00ED29CE"/>
    <w:rsid w:val="00ED2A4B"/>
    <w:rsid w:val="00ED2BDF"/>
    <w:rsid w:val="00ED2DF2"/>
    <w:rsid w:val="00ED3B25"/>
    <w:rsid w:val="00ED3DC3"/>
    <w:rsid w:val="00ED3E09"/>
    <w:rsid w:val="00ED5CD3"/>
    <w:rsid w:val="00ED5ED3"/>
    <w:rsid w:val="00ED6433"/>
    <w:rsid w:val="00ED781F"/>
    <w:rsid w:val="00ED78F1"/>
    <w:rsid w:val="00ED7FCF"/>
    <w:rsid w:val="00EE0AE4"/>
    <w:rsid w:val="00EE0CAE"/>
    <w:rsid w:val="00EE1159"/>
    <w:rsid w:val="00EE1A83"/>
    <w:rsid w:val="00EE1AC3"/>
    <w:rsid w:val="00EE37A7"/>
    <w:rsid w:val="00EE4A21"/>
    <w:rsid w:val="00EE4DBE"/>
    <w:rsid w:val="00EE59F9"/>
    <w:rsid w:val="00EE67A3"/>
    <w:rsid w:val="00EE7706"/>
    <w:rsid w:val="00EE792C"/>
    <w:rsid w:val="00EE7ABD"/>
    <w:rsid w:val="00EF03C4"/>
    <w:rsid w:val="00EF341C"/>
    <w:rsid w:val="00EF38C3"/>
    <w:rsid w:val="00EF3F47"/>
    <w:rsid w:val="00EF48F9"/>
    <w:rsid w:val="00EF4A52"/>
    <w:rsid w:val="00EF5FD2"/>
    <w:rsid w:val="00EF6410"/>
    <w:rsid w:val="00EF65BF"/>
    <w:rsid w:val="00EF6F84"/>
    <w:rsid w:val="00EF7EB8"/>
    <w:rsid w:val="00F017E9"/>
    <w:rsid w:val="00F0275E"/>
    <w:rsid w:val="00F028BA"/>
    <w:rsid w:val="00F029E3"/>
    <w:rsid w:val="00F02E82"/>
    <w:rsid w:val="00F039A1"/>
    <w:rsid w:val="00F053EC"/>
    <w:rsid w:val="00F05422"/>
    <w:rsid w:val="00F05979"/>
    <w:rsid w:val="00F05BC6"/>
    <w:rsid w:val="00F066B4"/>
    <w:rsid w:val="00F06F5A"/>
    <w:rsid w:val="00F07CEB"/>
    <w:rsid w:val="00F106EB"/>
    <w:rsid w:val="00F10FE1"/>
    <w:rsid w:val="00F113C2"/>
    <w:rsid w:val="00F124D6"/>
    <w:rsid w:val="00F127C9"/>
    <w:rsid w:val="00F137E8"/>
    <w:rsid w:val="00F14528"/>
    <w:rsid w:val="00F14831"/>
    <w:rsid w:val="00F151BC"/>
    <w:rsid w:val="00F1525E"/>
    <w:rsid w:val="00F15AF7"/>
    <w:rsid w:val="00F170BD"/>
    <w:rsid w:val="00F17CC0"/>
    <w:rsid w:val="00F20B39"/>
    <w:rsid w:val="00F21047"/>
    <w:rsid w:val="00F21835"/>
    <w:rsid w:val="00F223B2"/>
    <w:rsid w:val="00F2242B"/>
    <w:rsid w:val="00F22DB0"/>
    <w:rsid w:val="00F23295"/>
    <w:rsid w:val="00F2335D"/>
    <w:rsid w:val="00F2365C"/>
    <w:rsid w:val="00F23C1C"/>
    <w:rsid w:val="00F24D5C"/>
    <w:rsid w:val="00F254A4"/>
    <w:rsid w:val="00F25542"/>
    <w:rsid w:val="00F2615F"/>
    <w:rsid w:val="00F26E41"/>
    <w:rsid w:val="00F2728B"/>
    <w:rsid w:val="00F272A0"/>
    <w:rsid w:val="00F27978"/>
    <w:rsid w:val="00F309D3"/>
    <w:rsid w:val="00F30F6B"/>
    <w:rsid w:val="00F3193A"/>
    <w:rsid w:val="00F32D6E"/>
    <w:rsid w:val="00F32F7C"/>
    <w:rsid w:val="00F33B8F"/>
    <w:rsid w:val="00F3478E"/>
    <w:rsid w:val="00F3492A"/>
    <w:rsid w:val="00F349FD"/>
    <w:rsid w:val="00F34C75"/>
    <w:rsid w:val="00F36F73"/>
    <w:rsid w:val="00F37D53"/>
    <w:rsid w:val="00F40DC3"/>
    <w:rsid w:val="00F41779"/>
    <w:rsid w:val="00F42379"/>
    <w:rsid w:val="00F42455"/>
    <w:rsid w:val="00F426CB"/>
    <w:rsid w:val="00F42AE3"/>
    <w:rsid w:val="00F42C51"/>
    <w:rsid w:val="00F43510"/>
    <w:rsid w:val="00F4353F"/>
    <w:rsid w:val="00F445E4"/>
    <w:rsid w:val="00F4490E"/>
    <w:rsid w:val="00F44C02"/>
    <w:rsid w:val="00F44E51"/>
    <w:rsid w:val="00F44E84"/>
    <w:rsid w:val="00F453D6"/>
    <w:rsid w:val="00F45C9B"/>
    <w:rsid w:val="00F46494"/>
    <w:rsid w:val="00F46795"/>
    <w:rsid w:val="00F46FA5"/>
    <w:rsid w:val="00F473B5"/>
    <w:rsid w:val="00F47581"/>
    <w:rsid w:val="00F50660"/>
    <w:rsid w:val="00F509E7"/>
    <w:rsid w:val="00F52E65"/>
    <w:rsid w:val="00F53456"/>
    <w:rsid w:val="00F53976"/>
    <w:rsid w:val="00F53E8E"/>
    <w:rsid w:val="00F5497B"/>
    <w:rsid w:val="00F558AB"/>
    <w:rsid w:val="00F566F3"/>
    <w:rsid w:val="00F60281"/>
    <w:rsid w:val="00F61038"/>
    <w:rsid w:val="00F6114A"/>
    <w:rsid w:val="00F61D89"/>
    <w:rsid w:val="00F61EEB"/>
    <w:rsid w:val="00F62FA2"/>
    <w:rsid w:val="00F630D7"/>
    <w:rsid w:val="00F63832"/>
    <w:rsid w:val="00F63C4D"/>
    <w:rsid w:val="00F64043"/>
    <w:rsid w:val="00F64F74"/>
    <w:rsid w:val="00F6508E"/>
    <w:rsid w:val="00F6638E"/>
    <w:rsid w:val="00F6658F"/>
    <w:rsid w:val="00F67DCB"/>
    <w:rsid w:val="00F70139"/>
    <w:rsid w:val="00F701D3"/>
    <w:rsid w:val="00F708F1"/>
    <w:rsid w:val="00F72682"/>
    <w:rsid w:val="00F72BBA"/>
    <w:rsid w:val="00F75784"/>
    <w:rsid w:val="00F75B02"/>
    <w:rsid w:val="00F761A4"/>
    <w:rsid w:val="00F777AA"/>
    <w:rsid w:val="00F803F1"/>
    <w:rsid w:val="00F806D9"/>
    <w:rsid w:val="00F815D6"/>
    <w:rsid w:val="00F823D0"/>
    <w:rsid w:val="00F8264F"/>
    <w:rsid w:val="00F82D0C"/>
    <w:rsid w:val="00F82D9F"/>
    <w:rsid w:val="00F842C2"/>
    <w:rsid w:val="00F855C1"/>
    <w:rsid w:val="00F8613B"/>
    <w:rsid w:val="00F86ABB"/>
    <w:rsid w:val="00F86EAB"/>
    <w:rsid w:val="00F87671"/>
    <w:rsid w:val="00F87F3F"/>
    <w:rsid w:val="00F90DF6"/>
    <w:rsid w:val="00F910A0"/>
    <w:rsid w:val="00F915EA"/>
    <w:rsid w:val="00F93EC0"/>
    <w:rsid w:val="00F9491D"/>
    <w:rsid w:val="00F94E41"/>
    <w:rsid w:val="00F94F7C"/>
    <w:rsid w:val="00F95E14"/>
    <w:rsid w:val="00F96543"/>
    <w:rsid w:val="00F96B3A"/>
    <w:rsid w:val="00F96B5F"/>
    <w:rsid w:val="00F97039"/>
    <w:rsid w:val="00F970B5"/>
    <w:rsid w:val="00F9744F"/>
    <w:rsid w:val="00F975B2"/>
    <w:rsid w:val="00F97AC6"/>
    <w:rsid w:val="00F97F58"/>
    <w:rsid w:val="00FA0A5C"/>
    <w:rsid w:val="00FA0C32"/>
    <w:rsid w:val="00FA1281"/>
    <w:rsid w:val="00FA1628"/>
    <w:rsid w:val="00FA17EA"/>
    <w:rsid w:val="00FA18FA"/>
    <w:rsid w:val="00FA1ECA"/>
    <w:rsid w:val="00FA1F3A"/>
    <w:rsid w:val="00FA2251"/>
    <w:rsid w:val="00FA2C31"/>
    <w:rsid w:val="00FA43CA"/>
    <w:rsid w:val="00FA5253"/>
    <w:rsid w:val="00FA5AF0"/>
    <w:rsid w:val="00FA6FD2"/>
    <w:rsid w:val="00FA74AC"/>
    <w:rsid w:val="00FB1854"/>
    <w:rsid w:val="00FB2425"/>
    <w:rsid w:val="00FB27B4"/>
    <w:rsid w:val="00FB2AFD"/>
    <w:rsid w:val="00FB2BFC"/>
    <w:rsid w:val="00FB3835"/>
    <w:rsid w:val="00FB3F24"/>
    <w:rsid w:val="00FB40EB"/>
    <w:rsid w:val="00FB4B3F"/>
    <w:rsid w:val="00FB4D1F"/>
    <w:rsid w:val="00FB4EA1"/>
    <w:rsid w:val="00FB4F9E"/>
    <w:rsid w:val="00FB62BD"/>
    <w:rsid w:val="00FB76EB"/>
    <w:rsid w:val="00FB79BB"/>
    <w:rsid w:val="00FB7F3E"/>
    <w:rsid w:val="00FC0C14"/>
    <w:rsid w:val="00FC1592"/>
    <w:rsid w:val="00FC170D"/>
    <w:rsid w:val="00FC25F2"/>
    <w:rsid w:val="00FC26AE"/>
    <w:rsid w:val="00FC2C75"/>
    <w:rsid w:val="00FC45F8"/>
    <w:rsid w:val="00FC4EB3"/>
    <w:rsid w:val="00FC55DE"/>
    <w:rsid w:val="00FC6215"/>
    <w:rsid w:val="00FC732D"/>
    <w:rsid w:val="00FC7888"/>
    <w:rsid w:val="00FD0D57"/>
    <w:rsid w:val="00FD16B7"/>
    <w:rsid w:val="00FD22DD"/>
    <w:rsid w:val="00FD488F"/>
    <w:rsid w:val="00FD4D20"/>
    <w:rsid w:val="00FD5A2C"/>
    <w:rsid w:val="00FD5A4C"/>
    <w:rsid w:val="00FD5BD7"/>
    <w:rsid w:val="00FD7648"/>
    <w:rsid w:val="00FD7F67"/>
    <w:rsid w:val="00FD7F88"/>
    <w:rsid w:val="00FE0A72"/>
    <w:rsid w:val="00FE0C86"/>
    <w:rsid w:val="00FE0CF7"/>
    <w:rsid w:val="00FE0FE1"/>
    <w:rsid w:val="00FE1449"/>
    <w:rsid w:val="00FE1491"/>
    <w:rsid w:val="00FE1A9D"/>
    <w:rsid w:val="00FE1C0D"/>
    <w:rsid w:val="00FE2596"/>
    <w:rsid w:val="00FE2655"/>
    <w:rsid w:val="00FE2770"/>
    <w:rsid w:val="00FE2BDA"/>
    <w:rsid w:val="00FE2FDF"/>
    <w:rsid w:val="00FE33DB"/>
    <w:rsid w:val="00FE3FA5"/>
    <w:rsid w:val="00FE4FAF"/>
    <w:rsid w:val="00FE6033"/>
    <w:rsid w:val="00FE6CD4"/>
    <w:rsid w:val="00FE6FA2"/>
    <w:rsid w:val="00FE795D"/>
    <w:rsid w:val="00FF17F5"/>
    <w:rsid w:val="00FF2021"/>
    <w:rsid w:val="00FF2DA4"/>
    <w:rsid w:val="00FF2EC4"/>
    <w:rsid w:val="00FF31F4"/>
    <w:rsid w:val="00FF4372"/>
    <w:rsid w:val="00FF628B"/>
    <w:rsid w:val="00FF717E"/>
    <w:rsid w:val="00FF7266"/>
    <w:rsid w:val="00FF7B34"/>
    <w:rsid w:val="00FF7D14"/>
    <w:rsid w:val="00FF7EC1"/>
    <w:rsid w:val="10D27B5A"/>
    <w:rsid w:val="11C76806"/>
    <w:rsid w:val="14DE5D09"/>
    <w:rsid w:val="194145F3"/>
    <w:rsid w:val="1E2564A4"/>
    <w:rsid w:val="21E0307B"/>
    <w:rsid w:val="27A9324D"/>
    <w:rsid w:val="29376BD3"/>
    <w:rsid w:val="4313268F"/>
    <w:rsid w:val="4CE240BA"/>
    <w:rsid w:val="572E1597"/>
    <w:rsid w:val="5DF7A687"/>
    <w:rsid w:val="60CA66D4"/>
    <w:rsid w:val="65D66F23"/>
    <w:rsid w:val="6A544449"/>
    <w:rsid w:val="6BED90A9"/>
    <w:rsid w:val="779F8E44"/>
    <w:rsid w:val="77F11E70"/>
    <w:rsid w:val="7B1A0118"/>
    <w:rsid w:val="7DEC1520"/>
    <w:rsid w:val="EEEB8EA0"/>
    <w:rsid w:val="F3EE523C"/>
    <w:rsid w:val="F65D6812"/>
    <w:rsid w:val="FB3B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0D9BB"/>
  <w15:docId w15:val="{C015DB9A-1A87-2B46-A3BB-E5E2DEFE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before="120" w:after="240" w:line="360" w:lineRule="auto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0"/>
    <w:link w:val="10"/>
    <w:uiPriority w:val="2"/>
    <w:qFormat/>
    <w:pPr>
      <w:keepNext/>
      <w:numPr>
        <w:numId w:val="0"/>
      </w:numPr>
      <w:tabs>
        <w:tab w:val="left" w:pos="567"/>
      </w:tabs>
      <w:spacing w:before="240"/>
      <w:ind w:left="567" w:hanging="567"/>
      <w:contextualSpacing w:val="0"/>
      <w:outlineLvl w:val="0"/>
    </w:pPr>
    <w:rPr>
      <w:rFonts w:eastAsiaTheme="minorEastAsia"/>
      <w:b/>
    </w:rPr>
  </w:style>
  <w:style w:type="paragraph" w:styleId="2">
    <w:name w:val="heading 2"/>
    <w:basedOn w:val="1"/>
    <w:next w:val="a0"/>
    <w:link w:val="20"/>
    <w:uiPriority w:val="2"/>
    <w:qFormat/>
    <w:pPr>
      <w:spacing w:after="200"/>
      <w:outlineLvl w:val="1"/>
    </w:pPr>
    <w:rPr>
      <w:rFonts w:eastAsia="Times New Roman"/>
    </w:rPr>
  </w:style>
  <w:style w:type="paragraph" w:styleId="3">
    <w:name w:val="heading 3"/>
    <w:basedOn w:val="a0"/>
    <w:next w:val="a0"/>
    <w:link w:val="30"/>
    <w:uiPriority w:val="2"/>
    <w:qFormat/>
    <w:pPr>
      <w:keepNext/>
      <w:keepLines/>
      <w:tabs>
        <w:tab w:val="left" w:pos="567"/>
      </w:tabs>
      <w:spacing w:before="40" w:after="120"/>
      <w:ind w:left="567" w:hanging="567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p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p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"/>
    <w:qFormat/>
    <w:pPr>
      <w:numPr>
        <w:numId w:val="1"/>
      </w:numPr>
      <w:ind w:left="1434" w:hanging="357"/>
      <w:contextualSpacing/>
    </w:pPr>
    <w:rPr>
      <w:rFonts w:eastAsia="Cambria" w:cs="Times New Roman"/>
      <w:szCs w:val="24"/>
    </w:rPr>
  </w:style>
  <w:style w:type="paragraph" w:styleId="a4">
    <w:name w:val="caption"/>
    <w:basedOn w:val="a0"/>
    <w:next w:val="a5"/>
    <w:uiPriority w:val="35"/>
    <w:unhideWhenUsed/>
    <w:qFormat/>
    <w:pPr>
      <w:widowControl w:val="0"/>
      <w:spacing w:before="60" w:after="60"/>
      <w:jc w:val="center"/>
    </w:pPr>
    <w:rPr>
      <w:rFonts w:cs="Times New Roman"/>
      <w:bCs/>
      <w:szCs w:val="24"/>
    </w:rPr>
  </w:style>
  <w:style w:type="paragraph" w:styleId="a5">
    <w:name w:val="No Spacing"/>
    <w:uiPriority w:val="99"/>
    <w:unhideWhenUsed/>
    <w:qFormat/>
    <w:rPr>
      <w:rFonts w:ascii="Times New Roman" w:hAnsi="Times New Roman"/>
      <w:sz w:val="24"/>
      <w:szCs w:val="22"/>
      <w:lang w:eastAsia="en-US"/>
    </w:rPr>
  </w:style>
  <w:style w:type="paragraph" w:styleId="a6">
    <w:name w:val="annotation text"/>
    <w:basedOn w:val="a0"/>
    <w:link w:val="a7"/>
    <w:uiPriority w:val="99"/>
    <w:semiHidden/>
    <w:unhideWhenUsed/>
    <w:qFormat/>
    <w:rPr>
      <w:sz w:val="20"/>
      <w:szCs w:val="20"/>
    </w:rPr>
  </w:style>
  <w:style w:type="paragraph" w:styleId="a8">
    <w:name w:val="endnote text"/>
    <w:basedOn w:val="a0"/>
    <w:link w:val="a9"/>
    <w:uiPriority w:val="99"/>
    <w:semiHidden/>
    <w:unhideWhenUsed/>
    <w:qFormat/>
    <w:pPr>
      <w:spacing w:after="0"/>
    </w:pPr>
    <w:rPr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ac">
    <w:name w:val="footer"/>
    <w:basedOn w:val="a0"/>
    <w:link w:val="ad"/>
    <w:uiPriority w:val="99"/>
    <w:unhideWhenUsed/>
    <w:qFormat/>
    <w:pPr>
      <w:tabs>
        <w:tab w:val="center" w:pos="4844"/>
        <w:tab w:val="right" w:pos="9689"/>
      </w:tabs>
      <w:spacing w:after="0"/>
    </w:pPr>
  </w:style>
  <w:style w:type="paragraph" w:styleId="ae">
    <w:name w:val="header"/>
    <w:basedOn w:val="a0"/>
    <w:link w:val="af"/>
    <w:uiPriority w:val="99"/>
    <w:unhideWhenUsed/>
    <w:qFormat/>
    <w:pPr>
      <w:tabs>
        <w:tab w:val="center" w:pos="4844"/>
        <w:tab w:val="right" w:pos="9689"/>
      </w:tabs>
    </w:pPr>
    <w:rPr>
      <w:b/>
    </w:rPr>
  </w:style>
  <w:style w:type="paragraph" w:styleId="af0">
    <w:name w:val="Subtitle"/>
    <w:basedOn w:val="a0"/>
    <w:next w:val="a0"/>
    <w:link w:val="af1"/>
    <w:uiPriority w:val="99"/>
    <w:unhideWhenUsed/>
    <w:qFormat/>
    <w:pPr>
      <w:spacing w:before="240"/>
    </w:pPr>
    <w:rPr>
      <w:rFonts w:cs="Times New Roman"/>
      <w:b/>
      <w:szCs w:val="24"/>
    </w:rPr>
  </w:style>
  <w:style w:type="paragraph" w:styleId="af2">
    <w:name w:val="footnote text"/>
    <w:basedOn w:val="a0"/>
    <w:link w:val="af3"/>
    <w:uiPriority w:val="99"/>
    <w:semiHidden/>
    <w:unhideWhenUsed/>
    <w:qFormat/>
    <w:pPr>
      <w:spacing w:after="0"/>
    </w:pPr>
    <w:rPr>
      <w:sz w:val="20"/>
      <w:szCs w:val="20"/>
    </w:rPr>
  </w:style>
  <w:style w:type="paragraph" w:styleId="af4">
    <w:name w:val="Normal (Web)"/>
    <w:basedOn w:val="a0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5">
    <w:name w:val="Title"/>
    <w:basedOn w:val="a0"/>
    <w:next w:val="a0"/>
    <w:link w:val="af6"/>
    <w:qFormat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paragraph" w:styleId="af7">
    <w:name w:val="annotation subject"/>
    <w:basedOn w:val="a6"/>
    <w:next w:val="a6"/>
    <w:link w:val="af8"/>
    <w:uiPriority w:val="99"/>
    <w:semiHidden/>
    <w:unhideWhenUsed/>
    <w:qFormat/>
    <w:rPr>
      <w:b/>
      <w:bCs/>
    </w:rPr>
  </w:style>
  <w:style w:type="table" w:styleId="af9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1"/>
    <w:uiPriority w:val="22"/>
    <w:qFormat/>
    <w:rPr>
      <w:rFonts w:ascii="Times New Roman" w:hAnsi="Times New Roman"/>
      <w:b/>
      <w:bCs/>
    </w:rPr>
  </w:style>
  <w:style w:type="character" w:styleId="afb">
    <w:name w:val="endnote reference"/>
    <w:basedOn w:val="a1"/>
    <w:uiPriority w:val="99"/>
    <w:semiHidden/>
    <w:unhideWhenUsed/>
    <w:qFormat/>
    <w:rPr>
      <w:vertAlign w:val="superscript"/>
    </w:rPr>
  </w:style>
  <w:style w:type="character" w:styleId="afc">
    <w:name w:val="FollowedHyperlink"/>
    <w:basedOn w:val="a1"/>
    <w:uiPriority w:val="99"/>
    <w:semiHidden/>
    <w:unhideWhenUsed/>
    <w:qFormat/>
    <w:rPr>
      <w:color w:val="800080" w:themeColor="followedHyperlink"/>
      <w:u w:val="single"/>
    </w:rPr>
  </w:style>
  <w:style w:type="character" w:styleId="afd">
    <w:name w:val="Emphasis"/>
    <w:basedOn w:val="a1"/>
    <w:uiPriority w:val="20"/>
    <w:qFormat/>
    <w:rPr>
      <w:rFonts w:ascii="Times New Roman" w:hAnsi="Times New Roman"/>
      <w:i/>
      <w:iCs/>
    </w:rPr>
  </w:style>
  <w:style w:type="character" w:styleId="afe">
    <w:name w:val="line number"/>
    <w:basedOn w:val="a1"/>
    <w:uiPriority w:val="99"/>
    <w:semiHidden/>
    <w:unhideWhenUsed/>
    <w:qFormat/>
  </w:style>
  <w:style w:type="character" w:styleId="aff">
    <w:name w:val="Hyperlink"/>
    <w:basedOn w:val="a1"/>
    <w:uiPriority w:val="99"/>
    <w:unhideWhenUsed/>
    <w:qFormat/>
    <w:rPr>
      <w:color w:val="0000FF"/>
      <w:u w:val="single"/>
    </w:rPr>
  </w:style>
  <w:style w:type="character" w:styleId="aff0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styleId="aff1">
    <w:name w:val="footnote reference"/>
    <w:basedOn w:val="a1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basedOn w:val="a1"/>
    <w:link w:val="1"/>
    <w:uiPriority w:val="2"/>
    <w:qFormat/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标题 2 字符"/>
    <w:basedOn w:val="a1"/>
    <w:link w:val="2"/>
    <w:uiPriority w:val="2"/>
    <w:qFormat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f">
    <w:name w:val="页眉 字符"/>
    <w:basedOn w:val="a1"/>
    <w:link w:val="ae"/>
    <w:uiPriority w:val="99"/>
    <w:qFormat/>
    <w:rPr>
      <w:rFonts w:ascii="Times New Roman" w:hAnsi="Times New Roman"/>
      <w:b/>
      <w:sz w:val="24"/>
    </w:rPr>
  </w:style>
  <w:style w:type="character" w:customStyle="1" w:styleId="ad">
    <w:name w:val="页脚 字符"/>
    <w:basedOn w:val="a1"/>
    <w:link w:val="ac"/>
    <w:uiPriority w:val="99"/>
    <w:qFormat/>
  </w:style>
  <w:style w:type="character" w:customStyle="1" w:styleId="af3">
    <w:name w:val="脚注文本 字符"/>
    <w:basedOn w:val="a1"/>
    <w:link w:val="af2"/>
    <w:uiPriority w:val="99"/>
    <w:semiHidden/>
    <w:qFormat/>
    <w:rPr>
      <w:sz w:val="20"/>
      <w:szCs w:val="20"/>
    </w:rPr>
  </w:style>
  <w:style w:type="character" w:customStyle="1" w:styleId="ab">
    <w:name w:val="批注框文本 字符"/>
    <w:basedOn w:val="a1"/>
    <w:link w:val="aa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尾注文本 字符"/>
    <w:basedOn w:val="a1"/>
    <w:link w:val="a8"/>
    <w:uiPriority w:val="99"/>
    <w:semiHidden/>
    <w:qFormat/>
    <w:rPr>
      <w:sz w:val="20"/>
      <w:szCs w:val="20"/>
    </w:rPr>
  </w:style>
  <w:style w:type="character" w:customStyle="1" w:styleId="a7">
    <w:name w:val="批注文字 字符"/>
    <w:basedOn w:val="a1"/>
    <w:link w:val="a6"/>
    <w:uiPriority w:val="99"/>
    <w:semiHidden/>
    <w:qFormat/>
    <w:rPr>
      <w:sz w:val="20"/>
      <w:szCs w:val="20"/>
    </w:rPr>
  </w:style>
  <w:style w:type="character" w:customStyle="1" w:styleId="af8">
    <w:name w:val="批注主题 字符"/>
    <w:basedOn w:val="a7"/>
    <w:link w:val="af7"/>
    <w:uiPriority w:val="99"/>
    <w:semiHidden/>
    <w:qFormat/>
    <w:rPr>
      <w:b/>
      <w:bCs/>
      <w:sz w:val="20"/>
      <w:szCs w:val="20"/>
    </w:rPr>
  </w:style>
  <w:style w:type="character" w:customStyle="1" w:styleId="af6">
    <w:name w:val="标题 字符"/>
    <w:basedOn w:val="a1"/>
    <w:link w:val="af5"/>
    <w:qFormat/>
    <w:rPr>
      <w:rFonts w:ascii="Times New Roman" w:hAnsi="Times New Roman" w:cs="Times New Roman"/>
      <w:b/>
      <w:sz w:val="32"/>
      <w:szCs w:val="32"/>
    </w:rPr>
  </w:style>
  <w:style w:type="character" w:customStyle="1" w:styleId="af1">
    <w:name w:val="副标题 字符"/>
    <w:basedOn w:val="a1"/>
    <w:link w:val="af0"/>
    <w:uiPriority w:val="99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标题 3 字符"/>
    <w:basedOn w:val="a1"/>
    <w:link w:val="3"/>
    <w:uiPriority w:val="2"/>
    <w:qFormat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标题 4 字符"/>
    <w:basedOn w:val="a1"/>
    <w:link w:val="4"/>
    <w:uiPriority w:val="2"/>
    <w:qFormat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50">
    <w:name w:val="标题 5 字符"/>
    <w:basedOn w:val="a1"/>
    <w:link w:val="5"/>
    <w:uiPriority w:val="2"/>
    <w:qFormat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basedOn w:val="af0"/>
    <w:next w:val="a0"/>
    <w:uiPriority w:val="1"/>
    <w:qFormat/>
  </w:style>
  <w:style w:type="character" w:customStyle="1" w:styleId="11">
    <w:name w:val="不明显强调1"/>
    <w:basedOn w:val="a1"/>
    <w:uiPriority w:val="19"/>
    <w:qFormat/>
    <w:rPr>
      <w:rFonts w:ascii="Times New Roman" w:hAnsi="Times New Roman"/>
      <w:i/>
      <w:iCs/>
      <w:color w:val="404040" w:themeColor="text1" w:themeTint="BF"/>
    </w:rPr>
  </w:style>
  <w:style w:type="character" w:customStyle="1" w:styleId="12">
    <w:name w:val="明显强调1"/>
    <w:basedOn w:val="a1"/>
    <w:uiPriority w:val="21"/>
    <w:unhideWhenUsed/>
    <w:qFormat/>
    <w:rPr>
      <w:rFonts w:ascii="Times New Roman" w:hAnsi="Times New Roman"/>
      <w:i/>
      <w:iCs/>
      <w:color w:val="auto"/>
    </w:rPr>
  </w:style>
  <w:style w:type="paragraph" w:styleId="aff2">
    <w:name w:val="Quote"/>
    <w:basedOn w:val="a0"/>
    <w:next w:val="a0"/>
    <w:link w:val="aff3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3">
    <w:name w:val="引用 字符"/>
    <w:basedOn w:val="a1"/>
    <w:link w:val="aff2"/>
    <w:uiPriority w:val="29"/>
    <w:qFormat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13">
    <w:name w:val="明显参考1"/>
    <w:basedOn w:val="a1"/>
    <w:uiPriority w:val="32"/>
    <w:qFormat/>
    <w:rPr>
      <w:b/>
      <w:bCs/>
      <w:smallCaps/>
      <w:color w:val="auto"/>
      <w:spacing w:val="5"/>
    </w:rPr>
  </w:style>
  <w:style w:type="character" w:customStyle="1" w:styleId="14">
    <w:name w:val="书籍标题1"/>
    <w:basedOn w:val="a1"/>
    <w:uiPriority w:val="33"/>
    <w:qFormat/>
    <w:rPr>
      <w:rFonts w:ascii="Times New Roman" w:hAnsi="Times New Roman"/>
      <w:b/>
      <w:bCs/>
      <w:i/>
      <w:iCs/>
      <w:spacing w:val="5"/>
    </w:rPr>
  </w:style>
  <w:style w:type="paragraph" w:customStyle="1" w:styleId="15">
    <w:name w:val="修订1"/>
    <w:hidden/>
    <w:uiPriority w:val="99"/>
    <w:semiHidden/>
    <w:qFormat/>
    <w:rPr>
      <w:rFonts w:ascii="Times New Roman" w:hAnsi="Times New Roman"/>
      <w:sz w:val="24"/>
      <w:szCs w:val="22"/>
      <w:lang w:eastAsia="en-US"/>
    </w:rPr>
  </w:style>
  <w:style w:type="character" w:customStyle="1" w:styleId="16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17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4">
    <w:name w:val="Placeholder Text"/>
    <w:basedOn w:val="a1"/>
    <w:uiPriority w:val="99"/>
    <w:semiHidden/>
    <w:qFormat/>
    <w:rPr>
      <w:color w:val="666666"/>
    </w:rPr>
  </w:style>
  <w:style w:type="paragraph" w:customStyle="1" w:styleId="18">
    <w:name w:val="书目1"/>
    <w:basedOn w:val="a0"/>
    <w:next w:val="a0"/>
    <w:uiPriority w:val="37"/>
    <w:unhideWhenUsed/>
    <w:qFormat/>
    <w:pPr>
      <w:spacing w:line="240" w:lineRule="auto"/>
      <w:ind w:left="720" w:hanging="720"/>
    </w:pPr>
  </w:style>
  <w:style w:type="paragraph" w:customStyle="1" w:styleId="aff5">
    <w:name w:val="表格正文"/>
    <w:basedOn w:val="a0"/>
    <w:qFormat/>
    <w:pPr>
      <w:spacing w:beforeLines="10" w:before="10" w:afterLines="10" w:after="10" w:line="240" w:lineRule="auto"/>
    </w:pPr>
    <w:rPr>
      <w:lang w:eastAsia="zh-CN"/>
    </w:rPr>
  </w:style>
  <w:style w:type="paragraph" w:customStyle="1" w:styleId="aff6">
    <w:name w:val="表格"/>
    <w:basedOn w:val="a0"/>
    <w:qFormat/>
    <w:pPr>
      <w:spacing w:before="30" w:after="60" w:line="240" w:lineRule="auto"/>
    </w:pPr>
  </w:style>
  <w:style w:type="table" w:customStyle="1" w:styleId="19">
    <w:name w:val="样式1"/>
    <w:basedOn w:val="a2"/>
    <w:uiPriority w:val="99"/>
    <w:qFormat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4" w:space="0" w:color="auto"/>
      </w:tblBorders>
    </w:tblPr>
    <w:tblStylePr w:type="firstRow">
      <w:tblPr/>
      <w:tcPr>
        <w:tcBorders>
          <w:top w:val="single" w:sz="6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1">
    <w:name w:val="书目2"/>
    <w:basedOn w:val="a0"/>
    <w:next w:val="a0"/>
    <w:uiPriority w:val="37"/>
    <w:unhideWhenUsed/>
    <w:qFormat/>
  </w:style>
  <w:style w:type="paragraph" w:customStyle="1" w:styleId="31">
    <w:name w:val="书目3"/>
    <w:basedOn w:val="a0"/>
    <w:next w:val="a0"/>
    <w:uiPriority w:val="37"/>
    <w:unhideWhenUsed/>
    <w:qFormat/>
  </w:style>
  <w:style w:type="paragraph" w:customStyle="1" w:styleId="22">
    <w:name w:val="修订2"/>
    <w:hidden/>
    <w:uiPriority w:val="99"/>
    <w:unhideWhenUsed/>
    <w:qFormat/>
    <w:rPr>
      <w:rFonts w:ascii="Times New Roman" w:hAnsi="Times New Roman"/>
      <w:sz w:val="24"/>
      <w:szCs w:val="22"/>
      <w:lang w:eastAsia="en-US"/>
    </w:rPr>
  </w:style>
  <w:style w:type="paragraph" w:customStyle="1" w:styleId="41">
    <w:name w:val="书目4"/>
    <w:basedOn w:val="a0"/>
    <w:next w:val="a0"/>
    <w:uiPriority w:val="37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tyles" Target="styles.xml" /><Relationship Id="rId26" Type="http://schemas.openxmlformats.org/officeDocument/2006/relationships/header" Target="header1.xml" /><Relationship Id="rId7" Type="http://schemas.openxmlformats.org/officeDocument/2006/relationships/numbering" Target="numbering.xml" /><Relationship Id="rId12" Type="http://schemas.openxmlformats.org/officeDocument/2006/relationships/endnotes" Target="endnotes.xml" /><Relationship Id="rId25" Type="http://schemas.openxmlformats.org/officeDocument/2006/relationships/footer" Target="footer2.xml" /><Relationship Id="rId29" Type="http://schemas.openxmlformats.org/officeDocument/2006/relationships/theme" Target="theme/theme1.xml" /><Relationship Id="rId11" Type="http://schemas.openxmlformats.org/officeDocument/2006/relationships/footnotes" Target="footnotes.xml" /><Relationship Id="rId24" Type="http://schemas.openxmlformats.org/officeDocument/2006/relationships/footer" Target="footer1.xml" /><Relationship Id="rId10" Type="http://schemas.openxmlformats.org/officeDocument/2006/relationships/webSettings" Target="webSettings.xml" /><Relationship Id="rId9" Type="http://schemas.openxmlformats.org/officeDocument/2006/relationships/settings" Target="settings.xml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default_reference.docx</Template>
  <TotalTime>0</TotalTime>
  <Pages>1</Pages>
  <Words>0</Words>
  <Characters>0</Characters>
  <Application>tex-docx-toolkit</Application>
  <DocSecurity>0</DocSecurity>
  <Lines>0</Lines>
  <Paragraphs>0</Paragraphs>
  <ScaleCrop>false</ScaleCrop>
  <LinksUpToDate>false</LinksUpToDate>
  <CharactersWithSpaces>0</CharactersWithSpaces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tex-docx-toolkit default reference template</dc:title>
  <dc:creator>tex-docx-toolkit</dc:creator>
  <cp:lastModifiedBy>tex-docx-toolkit</cp:lastModifiedBy>
  <cp:revision>1</cp:revision>
  <dcterms:created xsi:type="dcterms:W3CDTF">2026-05-28T05:32:18Z</dcterms:created>
  <dcterms:modified xsi:type="dcterms:W3CDTF">2026-05-28T05:32:18Z</dcterms:modified>
</cp:coreProperties>
</file>